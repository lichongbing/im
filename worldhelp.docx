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1946" w:rsidRDefault="00C61946" w:rsidP="0021789B">
      <w:pPr>
        <w:rPr>
          <w:szCs w:val="22"/>
        </w:rPr>
      </w:pPr>
    </w:p>
    <w:p w:rsidR="00C61946" w:rsidRPr="00720E46" w:rsidRDefault="00720E46" w:rsidP="0021789B">
      <w:pPr>
        <w:rPr>
          <w:color w:val="FF0000"/>
          <w:szCs w:val="22"/>
        </w:rPr>
      </w:pPr>
      <w:r w:rsidRPr="00720E46">
        <w:rPr>
          <w:rFonts w:hint="eastAsia"/>
          <w:color w:val="FF0000"/>
          <w:szCs w:val="22"/>
        </w:rPr>
        <w:t>端口：</w:t>
      </w:r>
      <w:r w:rsidR="00C61946" w:rsidRPr="00720E46">
        <w:rPr>
          <w:rFonts w:hint="eastAsia"/>
          <w:color w:val="FF0000"/>
          <w:szCs w:val="22"/>
        </w:rPr>
        <w:t xml:space="preserve">6060  443  2020  2060   80   2000/40000   21/27   </w:t>
      </w:r>
    </w:p>
    <w:p w:rsidR="00C61946" w:rsidRDefault="00C61946" w:rsidP="0021789B">
      <w:pPr>
        <w:rPr>
          <w:szCs w:val="22"/>
        </w:rPr>
      </w:pPr>
    </w:p>
    <w:p w:rsidR="00C61946" w:rsidRDefault="00C61946" w:rsidP="0021789B">
      <w:pPr>
        <w:rPr>
          <w:szCs w:val="22"/>
        </w:rPr>
      </w:pPr>
    </w:p>
    <w:p w:rsidR="0021789B" w:rsidRDefault="00C4089E" w:rsidP="0021789B">
      <w:pPr>
        <w:rPr>
          <w:szCs w:val="22"/>
        </w:rPr>
      </w:pPr>
      <w:r>
        <w:rPr>
          <w:rFonts w:hint="eastAsia"/>
          <w:szCs w:val="22"/>
        </w:rPr>
        <w:t>1</w:t>
      </w:r>
      <w:r>
        <w:rPr>
          <w:rFonts w:hint="eastAsia"/>
          <w:szCs w:val="22"/>
        </w:rPr>
        <w:t>：安装宝塔【自己百度下哈】</w:t>
      </w:r>
    </w:p>
    <w:p w:rsidR="00C4089E" w:rsidRDefault="00C4089E" w:rsidP="0021789B">
      <w:pPr>
        <w:rPr>
          <w:szCs w:val="22"/>
        </w:rPr>
      </w:pPr>
      <w:r>
        <w:rPr>
          <w:rFonts w:hint="eastAsia"/>
          <w:szCs w:val="22"/>
        </w:rPr>
        <w:t>2</w:t>
      </w:r>
      <w:r>
        <w:rPr>
          <w:rFonts w:hint="eastAsia"/>
          <w:szCs w:val="22"/>
        </w:rPr>
        <w:t>：安装</w:t>
      </w:r>
      <w:r>
        <w:rPr>
          <w:rFonts w:hint="eastAsia"/>
          <w:szCs w:val="22"/>
        </w:rPr>
        <w:t xml:space="preserve">apache2.4+php5.6+mysql5.5  </w:t>
      </w:r>
      <w:r>
        <w:rPr>
          <w:rFonts w:hint="eastAsia"/>
          <w:szCs w:val="22"/>
        </w:rPr>
        <w:t>这个宝塔里面可安装</w:t>
      </w:r>
    </w:p>
    <w:p w:rsidR="00C4089E" w:rsidRDefault="00C4089E" w:rsidP="0021789B">
      <w:pPr>
        <w:rPr>
          <w:szCs w:val="22"/>
        </w:rPr>
      </w:pPr>
      <w:r>
        <w:rPr>
          <w:rFonts w:hint="eastAsia"/>
          <w:szCs w:val="22"/>
        </w:rPr>
        <w:t>3</w:t>
      </w:r>
      <w:r>
        <w:rPr>
          <w:rFonts w:hint="eastAsia"/>
          <w:szCs w:val="22"/>
        </w:rPr>
        <w:t>：新建网站，这个应该大家都会的，比如新建网站</w:t>
      </w:r>
      <w:r>
        <w:rPr>
          <w:rFonts w:hint="eastAsia"/>
          <w:szCs w:val="22"/>
        </w:rPr>
        <w:t xml:space="preserve">  im.baidu.com</w:t>
      </w:r>
    </w:p>
    <w:p w:rsidR="00C4089E" w:rsidRDefault="00C4089E" w:rsidP="0021789B">
      <w:pPr>
        <w:rPr>
          <w:szCs w:val="22"/>
        </w:rPr>
      </w:pPr>
      <w:r>
        <w:rPr>
          <w:rFonts w:hint="eastAsia"/>
          <w:szCs w:val="22"/>
        </w:rPr>
        <w:t>4</w:t>
      </w:r>
      <w:r>
        <w:rPr>
          <w:rFonts w:hint="eastAsia"/>
          <w:szCs w:val="22"/>
        </w:rPr>
        <w:t>：压缩包传到网站上面解压到根目录【二进制模式】这不想截图</w:t>
      </w:r>
    </w:p>
    <w:p w:rsidR="00C4089E" w:rsidRDefault="00C4089E" w:rsidP="0021789B">
      <w:pPr>
        <w:rPr>
          <w:szCs w:val="22"/>
        </w:rPr>
      </w:pPr>
      <w:r>
        <w:rPr>
          <w:rFonts w:hint="eastAsia"/>
          <w:szCs w:val="22"/>
        </w:rPr>
        <w:t>5</w:t>
      </w:r>
      <w:r>
        <w:rPr>
          <w:rFonts w:hint="eastAsia"/>
          <w:szCs w:val="22"/>
        </w:rPr>
        <w:t>：数据库导入用</w:t>
      </w:r>
      <w:r>
        <w:rPr>
          <w:rFonts w:hint="eastAsia"/>
          <w:szCs w:val="22"/>
        </w:rPr>
        <w:t xml:space="preserve">phpmyadmin  </w:t>
      </w:r>
      <w:r>
        <w:rPr>
          <w:rFonts w:hint="eastAsia"/>
          <w:szCs w:val="22"/>
        </w:rPr>
        <w:t>可导入到</w:t>
      </w:r>
      <w:r>
        <w:rPr>
          <w:rFonts w:hint="eastAsia"/>
          <w:szCs w:val="22"/>
        </w:rPr>
        <w:t>tudoucms</w:t>
      </w:r>
      <w:r>
        <w:rPr>
          <w:rFonts w:hint="eastAsia"/>
          <w:szCs w:val="22"/>
        </w:rPr>
        <w:t>数据库下面，已可单独新建数据库</w:t>
      </w:r>
    </w:p>
    <w:p w:rsidR="004571D7" w:rsidRDefault="004571D7" w:rsidP="0021789B">
      <w:pPr>
        <w:rPr>
          <w:szCs w:val="22"/>
        </w:rPr>
      </w:pPr>
    </w:p>
    <w:p w:rsidR="004571D7" w:rsidRPr="004571D7" w:rsidRDefault="004571D7" w:rsidP="0021789B">
      <w:pPr>
        <w:rPr>
          <w:b/>
          <w:color w:val="FF0000"/>
          <w:szCs w:val="22"/>
        </w:rPr>
      </w:pPr>
      <w:r w:rsidRPr="004571D7">
        <w:rPr>
          <w:rFonts w:hint="eastAsia"/>
          <w:b/>
          <w:color w:val="FF0000"/>
          <w:szCs w:val="22"/>
        </w:rPr>
        <w:t>【强烈建议，您数据库导入到您整合的</w:t>
      </w:r>
      <w:r w:rsidRPr="004571D7">
        <w:rPr>
          <w:rFonts w:hint="eastAsia"/>
          <w:b/>
          <w:color w:val="FF0000"/>
          <w:szCs w:val="22"/>
        </w:rPr>
        <w:t>tudou</w:t>
      </w:r>
      <w:r w:rsidRPr="004571D7">
        <w:rPr>
          <w:rFonts w:hint="eastAsia"/>
          <w:b/>
          <w:color w:val="FF0000"/>
          <w:szCs w:val="22"/>
        </w:rPr>
        <w:t>数据库里面，导入之前做好备份，就是说，</w:t>
      </w:r>
      <w:r w:rsidRPr="004571D7">
        <w:rPr>
          <w:rFonts w:hint="eastAsia"/>
          <w:b/>
          <w:color w:val="FF0000"/>
          <w:szCs w:val="22"/>
        </w:rPr>
        <w:t>IM</w:t>
      </w:r>
      <w:r w:rsidRPr="004571D7">
        <w:rPr>
          <w:rFonts w:hint="eastAsia"/>
          <w:b/>
          <w:color w:val="FF0000"/>
          <w:szCs w:val="22"/>
        </w:rPr>
        <w:t>跟</w:t>
      </w:r>
      <w:r w:rsidRPr="004571D7">
        <w:rPr>
          <w:rFonts w:hint="eastAsia"/>
          <w:b/>
          <w:color w:val="FF0000"/>
          <w:szCs w:val="22"/>
        </w:rPr>
        <w:t>tudou</w:t>
      </w:r>
      <w:r w:rsidRPr="004571D7">
        <w:rPr>
          <w:rFonts w:hint="eastAsia"/>
          <w:b/>
          <w:color w:val="FF0000"/>
          <w:szCs w:val="22"/>
        </w:rPr>
        <w:t>用一个库】</w:t>
      </w:r>
    </w:p>
    <w:p w:rsidR="004571D7" w:rsidRDefault="004571D7" w:rsidP="0021789B">
      <w:pPr>
        <w:rPr>
          <w:szCs w:val="22"/>
        </w:rPr>
      </w:pPr>
    </w:p>
    <w:p w:rsidR="004571D7" w:rsidRDefault="004571D7" w:rsidP="0021789B">
      <w:pPr>
        <w:rPr>
          <w:szCs w:val="22"/>
        </w:rPr>
      </w:pPr>
    </w:p>
    <w:p w:rsidR="004571D7" w:rsidRDefault="004571D7" w:rsidP="0021789B">
      <w:pPr>
        <w:rPr>
          <w:szCs w:val="22"/>
        </w:rPr>
      </w:pPr>
    </w:p>
    <w:p w:rsidR="004571D7" w:rsidRDefault="004571D7" w:rsidP="0021789B">
      <w:pPr>
        <w:rPr>
          <w:szCs w:val="22"/>
        </w:rPr>
      </w:pPr>
    </w:p>
    <w:p w:rsidR="00C4089E" w:rsidRDefault="00C4089E" w:rsidP="0021789B">
      <w:pPr>
        <w:rPr>
          <w:szCs w:val="22"/>
        </w:rPr>
      </w:pPr>
    </w:p>
    <w:p w:rsidR="00C4089E" w:rsidRDefault="00C4089E" w:rsidP="0021789B">
      <w:pPr>
        <w:rPr>
          <w:szCs w:val="22"/>
        </w:rPr>
      </w:pPr>
      <w:r>
        <w:rPr>
          <w:rFonts w:hint="eastAsia"/>
          <w:szCs w:val="22"/>
        </w:rPr>
        <w:t>6</w:t>
      </w:r>
      <w:r>
        <w:rPr>
          <w:rFonts w:hint="eastAsia"/>
          <w:szCs w:val="22"/>
        </w:rPr>
        <w:t>：修改数据库的账户密码</w:t>
      </w:r>
      <w:r w:rsidRPr="00C4089E">
        <w:rPr>
          <w:szCs w:val="22"/>
        </w:rPr>
        <w:t>/cpccc-web/config/</w:t>
      </w:r>
      <w:r w:rsidR="00A41EB5" w:rsidRPr="00A41EB5">
        <w:rPr>
          <w:szCs w:val="22"/>
        </w:rPr>
        <w:t>database.php</w:t>
      </w:r>
    </w:p>
    <w:p w:rsidR="00C4089E" w:rsidRDefault="00C4089E" w:rsidP="0021789B">
      <w:pPr>
        <w:rPr>
          <w:szCs w:val="22"/>
        </w:rPr>
      </w:pPr>
    </w:p>
    <w:p w:rsidR="00A41EB5" w:rsidRDefault="00A41EB5" w:rsidP="0021789B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>
            <wp:extent cx="6645910" cy="409629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9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B5" w:rsidRDefault="00A41EB5" w:rsidP="0021789B">
      <w:pPr>
        <w:rPr>
          <w:szCs w:val="22"/>
        </w:rPr>
      </w:pPr>
    </w:p>
    <w:p w:rsidR="00A41EB5" w:rsidRDefault="00A41EB5" w:rsidP="0021789B">
      <w:pPr>
        <w:rPr>
          <w:szCs w:val="22"/>
        </w:rPr>
      </w:pPr>
    </w:p>
    <w:p w:rsidR="00A41EB5" w:rsidRDefault="00A41EB5" w:rsidP="0021789B">
      <w:pPr>
        <w:rPr>
          <w:szCs w:val="22"/>
        </w:rPr>
      </w:pPr>
      <w:r>
        <w:rPr>
          <w:rFonts w:hint="eastAsia"/>
          <w:szCs w:val="22"/>
        </w:rPr>
        <w:t>如果前面都不会，下面的不用看，直接联系</w:t>
      </w:r>
      <w:hyperlink r:id="rId9" w:history="1">
        <w:r w:rsidRPr="002F2336">
          <w:rPr>
            <w:rStyle w:val="a3"/>
            <w:rFonts w:hint="eastAsia"/>
            <w:szCs w:val="22"/>
          </w:rPr>
          <w:t>www.hatudou.com</w:t>
        </w:r>
      </w:hyperlink>
      <w:r>
        <w:rPr>
          <w:rFonts w:hint="eastAsia"/>
          <w:szCs w:val="22"/>
        </w:rPr>
        <w:t>或者</w:t>
      </w:r>
      <w:r>
        <w:rPr>
          <w:rFonts w:hint="eastAsia"/>
          <w:szCs w:val="22"/>
        </w:rPr>
        <w:t>qq120-258-022</w:t>
      </w:r>
    </w:p>
    <w:p w:rsidR="00A41EB5" w:rsidRDefault="00A41EB5" w:rsidP="0021789B">
      <w:pPr>
        <w:rPr>
          <w:szCs w:val="22"/>
        </w:rPr>
      </w:pPr>
      <w:r>
        <w:rPr>
          <w:rFonts w:hint="eastAsia"/>
          <w:szCs w:val="22"/>
        </w:rPr>
        <w:t>给你修改</w:t>
      </w:r>
    </w:p>
    <w:p w:rsidR="00A41EB5" w:rsidRDefault="00A41EB5" w:rsidP="0021789B">
      <w:pPr>
        <w:rPr>
          <w:szCs w:val="22"/>
        </w:rPr>
      </w:pPr>
    </w:p>
    <w:p w:rsidR="002408FB" w:rsidRDefault="00C4089E" w:rsidP="0021789B">
      <w:pPr>
        <w:rPr>
          <w:szCs w:val="22"/>
        </w:rPr>
      </w:pPr>
      <w:r>
        <w:rPr>
          <w:rFonts w:hint="eastAsia"/>
          <w:szCs w:val="22"/>
        </w:rPr>
        <w:t>7</w:t>
      </w:r>
      <w:r>
        <w:rPr>
          <w:rFonts w:hint="eastAsia"/>
          <w:szCs w:val="22"/>
        </w:rPr>
        <w:t>：</w:t>
      </w:r>
      <w:r w:rsidR="002408FB" w:rsidRPr="002408FB">
        <w:rPr>
          <w:szCs w:val="22"/>
        </w:rPr>
        <w:t>open_basedir</w:t>
      </w:r>
      <w:r w:rsidR="002408FB">
        <w:rPr>
          <w:rFonts w:hint="eastAsia"/>
          <w:szCs w:val="22"/>
        </w:rPr>
        <w:t>取消</w:t>
      </w:r>
    </w:p>
    <w:p w:rsidR="002408FB" w:rsidRDefault="002408FB" w:rsidP="0021789B">
      <w:pPr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>
            <wp:extent cx="6645910" cy="30573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8FB" w:rsidRDefault="002408FB" w:rsidP="0021789B">
      <w:pPr>
        <w:rPr>
          <w:szCs w:val="22"/>
        </w:rPr>
      </w:pPr>
    </w:p>
    <w:p w:rsidR="002408FB" w:rsidRDefault="002408FB" w:rsidP="0021789B">
      <w:pPr>
        <w:rPr>
          <w:szCs w:val="22"/>
        </w:rPr>
      </w:pPr>
      <w:r>
        <w:rPr>
          <w:rFonts w:hint="eastAsia"/>
          <w:szCs w:val="22"/>
        </w:rPr>
        <w:t>8</w:t>
      </w:r>
      <w:r>
        <w:rPr>
          <w:rFonts w:hint="eastAsia"/>
          <w:szCs w:val="22"/>
        </w:rPr>
        <w:t>：检查</w:t>
      </w:r>
      <w:r w:rsidRPr="002408FB">
        <w:rPr>
          <w:szCs w:val="22"/>
        </w:rPr>
        <w:t>user.ini</w:t>
      </w:r>
    </w:p>
    <w:p w:rsidR="00224820" w:rsidRDefault="00224820" w:rsidP="0021789B">
      <w:pPr>
        <w:rPr>
          <w:szCs w:val="22"/>
        </w:rPr>
      </w:pPr>
    </w:p>
    <w:p w:rsidR="00224820" w:rsidRDefault="00224820" w:rsidP="0021789B">
      <w:pPr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6645910" cy="23511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20" w:rsidRDefault="00224820" w:rsidP="0021789B">
      <w:pPr>
        <w:rPr>
          <w:szCs w:val="22"/>
        </w:rPr>
      </w:pPr>
    </w:p>
    <w:p w:rsidR="00224820" w:rsidRDefault="00224820" w:rsidP="0021789B">
      <w:pPr>
        <w:rPr>
          <w:szCs w:val="22"/>
        </w:rPr>
      </w:pPr>
    </w:p>
    <w:p w:rsidR="00224820" w:rsidRDefault="00224820" w:rsidP="0021789B">
      <w:pPr>
        <w:rPr>
          <w:szCs w:val="22"/>
        </w:rPr>
      </w:pPr>
      <w:r>
        <w:rPr>
          <w:rFonts w:hint="eastAsia"/>
          <w:szCs w:val="22"/>
        </w:rPr>
        <w:t>这个格式</w:t>
      </w:r>
    </w:p>
    <w:p w:rsidR="00636D16" w:rsidRDefault="00636D16" w:rsidP="0021789B">
      <w:pPr>
        <w:rPr>
          <w:szCs w:val="22"/>
        </w:rPr>
      </w:pPr>
    </w:p>
    <w:p w:rsidR="00C74C8E" w:rsidRDefault="00636D16" w:rsidP="0021789B">
      <w:pPr>
        <w:rPr>
          <w:szCs w:val="22"/>
        </w:rPr>
      </w:pPr>
      <w:r>
        <w:rPr>
          <w:rFonts w:hint="eastAsia"/>
          <w:szCs w:val="22"/>
        </w:rPr>
        <w:t>9</w:t>
      </w:r>
      <w:r>
        <w:rPr>
          <w:rFonts w:hint="eastAsia"/>
          <w:szCs w:val="22"/>
        </w:rPr>
        <w:t>：设置好伪静态</w:t>
      </w:r>
      <w:r>
        <w:rPr>
          <w:rFonts w:hint="eastAsia"/>
          <w:szCs w:val="22"/>
        </w:rPr>
        <w:t xml:space="preserve">  </w:t>
      </w:r>
    </w:p>
    <w:p w:rsidR="00C74C8E" w:rsidRDefault="00C74C8E" w:rsidP="0021789B">
      <w:pPr>
        <w:rPr>
          <w:szCs w:val="22"/>
        </w:rPr>
      </w:pPr>
    </w:p>
    <w:p w:rsidR="00636D16" w:rsidRDefault="00636D16" w:rsidP="0021789B">
      <w:pPr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>
            <wp:extent cx="6645910" cy="281816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16" w:rsidRDefault="00636D16" w:rsidP="0021789B">
      <w:pPr>
        <w:rPr>
          <w:szCs w:val="22"/>
        </w:rPr>
      </w:pPr>
    </w:p>
    <w:p w:rsidR="00636D16" w:rsidRDefault="00636D16" w:rsidP="0021789B">
      <w:pPr>
        <w:rPr>
          <w:szCs w:val="22"/>
        </w:rPr>
      </w:pPr>
    </w:p>
    <w:p w:rsidR="00636D16" w:rsidRDefault="00636D16" w:rsidP="0021789B">
      <w:pPr>
        <w:rPr>
          <w:szCs w:val="22"/>
        </w:rPr>
      </w:pPr>
    </w:p>
    <w:p w:rsidR="00636D16" w:rsidRDefault="00636D16" w:rsidP="0021789B">
      <w:pPr>
        <w:rPr>
          <w:szCs w:val="22"/>
        </w:rPr>
      </w:pPr>
      <w:r>
        <w:rPr>
          <w:rFonts w:hint="eastAsia"/>
          <w:szCs w:val="22"/>
        </w:rPr>
        <w:t>设置好了保存伪静态</w:t>
      </w:r>
    </w:p>
    <w:p w:rsidR="00636D16" w:rsidRDefault="00636D16" w:rsidP="0021789B">
      <w:pPr>
        <w:rPr>
          <w:szCs w:val="22"/>
        </w:rPr>
      </w:pPr>
    </w:p>
    <w:p w:rsidR="00636D16" w:rsidRDefault="00636D16" w:rsidP="0021789B">
      <w:pPr>
        <w:rPr>
          <w:szCs w:val="22"/>
        </w:rPr>
      </w:pPr>
    </w:p>
    <w:p w:rsidR="00636D16" w:rsidRDefault="00636D16" w:rsidP="0021789B">
      <w:pPr>
        <w:rPr>
          <w:szCs w:val="22"/>
        </w:rPr>
      </w:pPr>
    </w:p>
    <w:p w:rsidR="00636D16" w:rsidRDefault="00636D16" w:rsidP="0021789B">
      <w:pPr>
        <w:rPr>
          <w:szCs w:val="22"/>
        </w:rPr>
      </w:pPr>
      <w:r>
        <w:rPr>
          <w:rFonts w:hint="eastAsia"/>
          <w:szCs w:val="22"/>
        </w:rPr>
        <w:t>10</w:t>
      </w:r>
      <w:r>
        <w:rPr>
          <w:rFonts w:hint="eastAsia"/>
          <w:szCs w:val="22"/>
        </w:rPr>
        <w:t>：</w:t>
      </w:r>
      <w:r w:rsidR="00FC1E9D">
        <w:rPr>
          <w:rFonts w:hint="eastAsia"/>
          <w:szCs w:val="22"/>
        </w:rPr>
        <w:t>设置网站运行目录</w:t>
      </w:r>
    </w:p>
    <w:p w:rsidR="00FC1E9D" w:rsidRDefault="00FC1E9D" w:rsidP="0021789B">
      <w:pPr>
        <w:rPr>
          <w:szCs w:val="22"/>
        </w:rPr>
      </w:pPr>
    </w:p>
    <w:p w:rsidR="00FC1E9D" w:rsidRDefault="00FC1E9D" w:rsidP="0021789B">
      <w:pPr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6645910" cy="334383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E9D" w:rsidRDefault="00FC1E9D" w:rsidP="0021789B">
      <w:pPr>
        <w:rPr>
          <w:szCs w:val="22"/>
        </w:rPr>
      </w:pPr>
    </w:p>
    <w:p w:rsidR="00FC1E9D" w:rsidRDefault="00FC1E9D" w:rsidP="0021789B">
      <w:pPr>
        <w:rPr>
          <w:szCs w:val="22"/>
        </w:rPr>
      </w:pPr>
    </w:p>
    <w:p w:rsidR="00FC1E9D" w:rsidRDefault="00FC1E9D" w:rsidP="0021789B">
      <w:pPr>
        <w:rPr>
          <w:szCs w:val="22"/>
        </w:rPr>
      </w:pPr>
    </w:p>
    <w:p w:rsidR="00FC1E9D" w:rsidRDefault="00FC1E9D" w:rsidP="0021789B">
      <w:pPr>
        <w:rPr>
          <w:szCs w:val="22"/>
        </w:rPr>
      </w:pPr>
      <w:r>
        <w:rPr>
          <w:rFonts w:hint="eastAsia"/>
          <w:szCs w:val="22"/>
        </w:rPr>
        <w:t>11</w:t>
      </w:r>
      <w:r>
        <w:rPr>
          <w:rFonts w:hint="eastAsia"/>
          <w:szCs w:val="22"/>
        </w:rPr>
        <w:t>：</w:t>
      </w:r>
      <w:r w:rsidR="00C61946">
        <w:rPr>
          <w:rFonts w:hint="eastAsia"/>
          <w:szCs w:val="22"/>
        </w:rPr>
        <w:t>申请</w:t>
      </w:r>
      <w:r w:rsidR="00C61946">
        <w:rPr>
          <w:rFonts w:hint="eastAsia"/>
          <w:szCs w:val="22"/>
        </w:rPr>
        <w:t>ssl</w:t>
      </w:r>
    </w:p>
    <w:p w:rsidR="00C61946" w:rsidRDefault="00C61946" w:rsidP="0021789B">
      <w:pPr>
        <w:rPr>
          <w:szCs w:val="22"/>
        </w:rPr>
      </w:pPr>
    </w:p>
    <w:p w:rsidR="00C61946" w:rsidRDefault="00C61946" w:rsidP="0021789B">
      <w:pPr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>
            <wp:extent cx="6645910" cy="416330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63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946" w:rsidRDefault="00C61946" w:rsidP="0021789B">
      <w:pPr>
        <w:rPr>
          <w:szCs w:val="22"/>
        </w:rPr>
      </w:pPr>
    </w:p>
    <w:p w:rsidR="00C61946" w:rsidRDefault="00C61946" w:rsidP="0021789B">
      <w:pPr>
        <w:rPr>
          <w:szCs w:val="22"/>
        </w:rPr>
      </w:pPr>
    </w:p>
    <w:p w:rsidR="00C61946" w:rsidRDefault="00C61946" w:rsidP="0021789B">
      <w:pPr>
        <w:rPr>
          <w:szCs w:val="22"/>
        </w:rPr>
      </w:pPr>
    </w:p>
    <w:p w:rsidR="00C61946" w:rsidRDefault="00C61946" w:rsidP="00C61946">
      <w:pPr>
        <w:rPr>
          <w:szCs w:val="22"/>
        </w:rPr>
      </w:pPr>
      <w:r>
        <w:rPr>
          <w:rFonts w:hint="eastAsia"/>
          <w:szCs w:val="22"/>
        </w:rPr>
        <w:t>12</w:t>
      </w:r>
      <w:r>
        <w:rPr>
          <w:rFonts w:hint="eastAsia"/>
          <w:szCs w:val="22"/>
        </w:rPr>
        <w:t>：修改配置文件</w:t>
      </w:r>
    </w:p>
    <w:p w:rsidR="00C61946" w:rsidRDefault="00C61946" w:rsidP="00C61946">
      <w:pPr>
        <w:rPr>
          <w:szCs w:val="22"/>
        </w:rPr>
      </w:pPr>
    </w:p>
    <w:p w:rsidR="00C61946" w:rsidRPr="00C61946" w:rsidRDefault="00C61946" w:rsidP="00C61946">
      <w:pPr>
        <w:rPr>
          <w:szCs w:val="22"/>
        </w:rPr>
      </w:pPr>
      <w:r w:rsidRPr="00C61946">
        <w:rPr>
          <w:rFonts w:hint="eastAsia"/>
          <w:szCs w:val="22"/>
        </w:rPr>
        <w:t>宝塔》》站点管理》》配置文件》》》</w:t>
      </w:r>
    </w:p>
    <w:p w:rsidR="00C61946" w:rsidRPr="00C61946" w:rsidRDefault="00C61946" w:rsidP="00C61946">
      <w:pPr>
        <w:rPr>
          <w:szCs w:val="22"/>
        </w:rPr>
      </w:pPr>
    </w:p>
    <w:p w:rsidR="00C61946" w:rsidRPr="00C61946" w:rsidRDefault="00C61946" w:rsidP="00C61946">
      <w:pPr>
        <w:rPr>
          <w:szCs w:val="22"/>
        </w:rPr>
      </w:pPr>
      <w:r w:rsidRPr="00C61946">
        <w:rPr>
          <w:rFonts w:hint="eastAsia"/>
          <w:szCs w:val="22"/>
        </w:rPr>
        <w:t>找到代码：</w:t>
      </w:r>
      <w:r w:rsidRPr="00C61946">
        <w:rPr>
          <w:rFonts w:hint="eastAsia"/>
          <w:szCs w:val="22"/>
        </w:rPr>
        <w:t xml:space="preserve">SSLProxyEngine on  </w:t>
      </w:r>
      <w:r w:rsidRPr="00C61946">
        <w:rPr>
          <w:rFonts w:hint="eastAsia"/>
          <w:szCs w:val="22"/>
        </w:rPr>
        <w:t>下面加上阿里云安全组跟宝塔后台安全组要加</w:t>
      </w:r>
      <w:r w:rsidRPr="00C61946">
        <w:rPr>
          <w:rFonts w:hint="eastAsia"/>
          <w:szCs w:val="22"/>
        </w:rPr>
        <w:t xml:space="preserve">6060  443  </w:t>
      </w:r>
      <w:r w:rsidRPr="00C61946">
        <w:rPr>
          <w:rFonts w:hint="eastAsia"/>
          <w:szCs w:val="22"/>
        </w:rPr>
        <w:t>端口</w:t>
      </w:r>
    </w:p>
    <w:p w:rsidR="00C61946" w:rsidRPr="00C61946" w:rsidRDefault="00C61946" w:rsidP="00C61946">
      <w:pPr>
        <w:rPr>
          <w:szCs w:val="22"/>
        </w:rPr>
      </w:pPr>
    </w:p>
    <w:p w:rsidR="00C61946" w:rsidRPr="00C61946" w:rsidRDefault="00C61946" w:rsidP="00C61946">
      <w:pPr>
        <w:rPr>
          <w:szCs w:val="22"/>
        </w:rPr>
      </w:pPr>
      <w:r w:rsidRPr="00C61946">
        <w:rPr>
          <w:szCs w:val="22"/>
        </w:rPr>
        <w:t xml:space="preserve">    ProxyRequests Off</w:t>
      </w:r>
    </w:p>
    <w:p w:rsidR="00C61946" w:rsidRPr="00C61946" w:rsidRDefault="00C61946" w:rsidP="00C61946">
      <w:pPr>
        <w:rPr>
          <w:szCs w:val="22"/>
        </w:rPr>
      </w:pPr>
      <w:r w:rsidRPr="00C61946">
        <w:rPr>
          <w:szCs w:val="22"/>
        </w:rPr>
        <w:t xml:space="preserve">    ProxyPass /app ws://127.0.0.1:6060/app</w:t>
      </w:r>
    </w:p>
    <w:p w:rsidR="00C61946" w:rsidRDefault="00C61946" w:rsidP="00C74C8E">
      <w:pPr>
        <w:ind w:firstLine="405"/>
        <w:rPr>
          <w:szCs w:val="22"/>
        </w:rPr>
      </w:pPr>
      <w:r w:rsidRPr="00C61946">
        <w:rPr>
          <w:szCs w:val="22"/>
        </w:rPr>
        <w:t>ProxyPassReverse /app ws://127.0.0.1:6060/app</w:t>
      </w:r>
    </w:p>
    <w:p w:rsidR="003553E8" w:rsidRDefault="003553E8" w:rsidP="00C74C8E">
      <w:pPr>
        <w:ind w:firstLine="405"/>
        <w:rPr>
          <w:szCs w:val="22"/>
        </w:rPr>
      </w:pPr>
    </w:p>
    <w:p w:rsidR="007E614A" w:rsidRDefault="007E614A" w:rsidP="00C74C8E">
      <w:pPr>
        <w:ind w:firstLine="405"/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>
            <wp:extent cx="6645910" cy="362332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14A" w:rsidRDefault="007E614A" w:rsidP="00C74C8E">
      <w:pPr>
        <w:ind w:firstLine="405"/>
        <w:rPr>
          <w:szCs w:val="22"/>
        </w:rPr>
      </w:pPr>
    </w:p>
    <w:p w:rsidR="007E614A" w:rsidRDefault="007E614A" w:rsidP="00C74C8E">
      <w:pPr>
        <w:ind w:firstLine="405"/>
        <w:rPr>
          <w:szCs w:val="22"/>
        </w:rPr>
      </w:pPr>
    </w:p>
    <w:p w:rsidR="003553E8" w:rsidRDefault="003553E8" w:rsidP="00C74C8E">
      <w:pPr>
        <w:ind w:firstLine="405"/>
        <w:rPr>
          <w:szCs w:val="22"/>
        </w:rPr>
      </w:pPr>
    </w:p>
    <w:p w:rsidR="003553E8" w:rsidRDefault="003553E8" w:rsidP="00C74C8E">
      <w:pPr>
        <w:ind w:firstLine="405"/>
        <w:rPr>
          <w:szCs w:val="22"/>
        </w:rPr>
      </w:pPr>
      <w:r>
        <w:rPr>
          <w:szCs w:val="22"/>
        </w:rPr>
        <w:t>P</w:t>
      </w:r>
      <w:r>
        <w:rPr>
          <w:rFonts w:hint="eastAsia"/>
          <w:szCs w:val="22"/>
        </w:rPr>
        <w:t>hpmyadmin</w:t>
      </w:r>
      <w:r>
        <w:rPr>
          <w:rFonts w:hint="eastAsia"/>
          <w:szCs w:val="22"/>
        </w:rPr>
        <w:t>里面修改域名</w:t>
      </w:r>
    </w:p>
    <w:p w:rsidR="003553E8" w:rsidRDefault="003553E8" w:rsidP="00C74C8E">
      <w:pPr>
        <w:ind w:firstLine="405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>
            <wp:extent cx="6645910" cy="2933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3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3E8" w:rsidRDefault="003553E8" w:rsidP="00C74C8E">
      <w:pPr>
        <w:ind w:firstLine="405"/>
        <w:rPr>
          <w:szCs w:val="22"/>
        </w:rPr>
      </w:pPr>
    </w:p>
    <w:p w:rsidR="003553E8" w:rsidRDefault="003553E8" w:rsidP="00C74C8E">
      <w:pPr>
        <w:ind w:firstLine="405"/>
        <w:rPr>
          <w:szCs w:val="22"/>
        </w:rPr>
      </w:pPr>
    </w:p>
    <w:p w:rsidR="00C74C8E" w:rsidRDefault="00C74C8E" w:rsidP="00C74C8E">
      <w:pPr>
        <w:ind w:firstLine="405"/>
        <w:rPr>
          <w:szCs w:val="22"/>
        </w:rPr>
      </w:pPr>
    </w:p>
    <w:p w:rsidR="00C74C8E" w:rsidRDefault="00C74C8E" w:rsidP="00C74C8E">
      <w:pPr>
        <w:ind w:firstLine="405"/>
        <w:rPr>
          <w:szCs w:val="22"/>
        </w:rPr>
      </w:pPr>
    </w:p>
    <w:p w:rsidR="00C74C8E" w:rsidRDefault="00D97DBA" w:rsidP="00C74C8E">
      <w:pPr>
        <w:ind w:firstLine="405"/>
        <w:rPr>
          <w:szCs w:val="22"/>
        </w:rPr>
      </w:pPr>
      <w:r>
        <w:rPr>
          <w:rFonts w:hint="eastAsia"/>
          <w:szCs w:val="22"/>
        </w:rPr>
        <w:t>13</w:t>
      </w:r>
      <w:r>
        <w:rPr>
          <w:rFonts w:hint="eastAsia"/>
          <w:szCs w:val="22"/>
        </w:rPr>
        <w:t>：登录</w:t>
      </w:r>
      <w:r>
        <w:rPr>
          <w:rFonts w:hint="eastAsia"/>
          <w:szCs w:val="22"/>
        </w:rPr>
        <w:t>ssl</w:t>
      </w:r>
      <w:r>
        <w:rPr>
          <w:rFonts w:hint="eastAsia"/>
          <w:szCs w:val="22"/>
        </w:rPr>
        <w:t>输入账户密码</w:t>
      </w:r>
    </w:p>
    <w:p w:rsidR="00D97DBA" w:rsidRDefault="00D97DBA" w:rsidP="00C74C8E">
      <w:pPr>
        <w:ind w:firstLine="405"/>
        <w:rPr>
          <w:szCs w:val="22"/>
        </w:rPr>
      </w:pPr>
    </w:p>
    <w:p w:rsidR="00D97DBA" w:rsidRPr="00D97DBA" w:rsidRDefault="00D97DBA" w:rsidP="00D97DBA">
      <w:pPr>
        <w:ind w:firstLine="405"/>
        <w:rPr>
          <w:szCs w:val="22"/>
        </w:rPr>
      </w:pPr>
      <w:r w:rsidRPr="00D97DBA">
        <w:rPr>
          <w:rFonts w:hint="eastAsia"/>
          <w:szCs w:val="22"/>
        </w:rPr>
        <w:t>检测环境：</w:t>
      </w:r>
      <w:r w:rsidRPr="00D97DBA">
        <w:rPr>
          <w:rFonts w:hint="eastAsia"/>
          <w:szCs w:val="22"/>
        </w:rPr>
        <w:t xml:space="preserve">curl -Ss http://www.workerman.net/check.php | php   </w:t>
      </w:r>
      <w:r w:rsidRPr="00D97DBA">
        <w:rPr>
          <w:rFonts w:hint="eastAsia"/>
          <w:szCs w:val="22"/>
        </w:rPr>
        <w:t>【如果有禁用函数要取消】</w:t>
      </w:r>
    </w:p>
    <w:p w:rsidR="00D97DBA" w:rsidRDefault="00D97DBA" w:rsidP="00D97DBA">
      <w:pPr>
        <w:ind w:firstLine="405"/>
        <w:rPr>
          <w:szCs w:val="22"/>
        </w:rPr>
      </w:pPr>
      <w:r w:rsidRPr="00D97DBA">
        <w:rPr>
          <w:rFonts w:hint="eastAsia"/>
          <w:szCs w:val="22"/>
        </w:rPr>
        <w:t>下载命令：</w:t>
      </w:r>
      <w:r w:rsidRPr="00D97DBA">
        <w:rPr>
          <w:rFonts w:hint="eastAsia"/>
          <w:szCs w:val="22"/>
        </w:rPr>
        <w:t xml:space="preserve">git clone https://github.com/walkor/Workerman </w:t>
      </w:r>
      <w:r w:rsidRPr="00D97DBA">
        <w:rPr>
          <w:rFonts w:hint="eastAsia"/>
          <w:szCs w:val="22"/>
        </w:rPr>
        <w:t>【安装步骤】</w:t>
      </w:r>
    </w:p>
    <w:p w:rsidR="00D97DBA" w:rsidRDefault="00D97DBA" w:rsidP="00C74C8E">
      <w:pPr>
        <w:ind w:firstLine="405"/>
        <w:rPr>
          <w:szCs w:val="22"/>
        </w:rPr>
      </w:pPr>
    </w:p>
    <w:p w:rsidR="00D97DBA" w:rsidRDefault="00D97DBA" w:rsidP="00C74C8E">
      <w:pPr>
        <w:ind w:firstLine="405"/>
        <w:rPr>
          <w:szCs w:val="22"/>
        </w:rPr>
      </w:pPr>
    </w:p>
    <w:p w:rsidR="00D97DBA" w:rsidRDefault="00D97DBA" w:rsidP="00C74C8E">
      <w:pPr>
        <w:ind w:firstLine="405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>
            <wp:extent cx="6645910" cy="2514572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14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DBA" w:rsidRDefault="00D97DBA" w:rsidP="00C74C8E">
      <w:pPr>
        <w:ind w:firstLine="405"/>
        <w:rPr>
          <w:szCs w:val="22"/>
        </w:rPr>
      </w:pPr>
    </w:p>
    <w:p w:rsidR="006B2AE5" w:rsidRPr="00F06CD5" w:rsidRDefault="006B2AE5" w:rsidP="00C74C8E">
      <w:pPr>
        <w:ind w:firstLine="405"/>
        <w:rPr>
          <w:b/>
          <w:color w:val="548DD4" w:themeColor="text2" w:themeTint="99"/>
          <w:szCs w:val="22"/>
        </w:rPr>
      </w:pPr>
      <w:r w:rsidRPr="00F06CD5">
        <w:rPr>
          <w:rFonts w:hint="eastAsia"/>
          <w:b/>
          <w:color w:val="548DD4" w:themeColor="text2" w:themeTint="99"/>
          <w:szCs w:val="22"/>
        </w:rPr>
        <w:t>如果很多扩展不行，请自己百度解决下，正常宝塔</w:t>
      </w:r>
      <w:r w:rsidRPr="00F06CD5">
        <w:rPr>
          <w:rFonts w:hint="eastAsia"/>
          <w:b/>
          <w:color w:val="548DD4" w:themeColor="text2" w:themeTint="99"/>
          <w:szCs w:val="22"/>
        </w:rPr>
        <w:t>Apache</w:t>
      </w:r>
      <w:r w:rsidRPr="00F06CD5">
        <w:rPr>
          <w:rFonts w:hint="eastAsia"/>
          <w:b/>
          <w:color w:val="548DD4" w:themeColor="text2" w:themeTint="99"/>
          <w:szCs w:val="22"/>
        </w:rPr>
        <w:t>下面默认是不会报错的哦</w:t>
      </w:r>
      <w:r w:rsidR="00F06CD5" w:rsidRPr="00F06CD5">
        <w:rPr>
          <w:rFonts w:hint="eastAsia"/>
          <w:b/>
          <w:color w:val="548DD4" w:themeColor="text2" w:themeTint="99"/>
          <w:szCs w:val="22"/>
        </w:rPr>
        <w:t>，这个有些可能开启的组件就太复杂了</w:t>
      </w:r>
    </w:p>
    <w:p w:rsidR="00F06CD5" w:rsidRDefault="00F06CD5" w:rsidP="00C74C8E">
      <w:pPr>
        <w:ind w:firstLine="405"/>
        <w:rPr>
          <w:szCs w:val="22"/>
        </w:rPr>
      </w:pPr>
    </w:p>
    <w:p w:rsidR="00F06CD5" w:rsidRDefault="00F06CD5" w:rsidP="00C74C8E">
      <w:pPr>
        <w:ind w:firstLine="405"/>
        <w:rPr>
          <w:szCs w:val="22"/>
        </w:rPr>
      </w:pPr>
    </w:p>
    <w:p w:rsidR="00D97DBA" w:rsidRDefault="00D97DBA" w:rsidP="00C74C8E">
      <w:pPr>
        <w:ind w:firstLine="405"/>
        <w:rPr>
          <w:szCs w:val="22"/>
        </w:rPr>
      </w:pPr>
    </w:p>
    <w:p w:rsidR="000C6D2B" w:rsidRDefault="000C6D2B" w:rsidP="00C74C8E">
      <w:pPr>
        <w:ind w:firstLine="405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6645910" cy="129226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D2B" w:rsidRDefault="000C6D2B" w:rsidP="00C74C8E">
      <w:pPr>
        <w:ind w:firstLine="405"/>
        <w:rPr>
          <w:szCs w:val="22"/>
        </w:rPr>
      </w:pPr>
    </w:p>
    <w:p w:rsidR="000C6D2B" w:rsidRDefault="000C6D2B" w:rsidP="00C74C8E">
      <w:pPr>
        <w:ind w:firstLine="405"/>
        <w:rPr>
          <w:szCs w:val="22"/>
        </w:rPr>
      </w:pPr>
    </w:p>
    <w:p w:rsidR="000C6D2B" w:rsidRDefault="000C6D2B" w:rsidP="00C74C8E">
      <w:pPr>
        <w:ind w:firstLine="405"/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</w:pPr>
      <w:r>
        <w:rPr>
          <w:rFonts w:hint="eastAsia"/>
          <w:szCs w:val="22"/>
        </w:rPr>
        <w:t>安装</w:t>
      </w:r>
      <w:r>
        <w:rPr>
          <w:rFonts w:hint="eastAsia"/>
          <w:szCs w:val="22"/>
        </w:rPr>
        <w:t>git</w:t>
      </w:r>
      <w:r>
        <w:rPr>
          <w:rFonts w:hint="eastAsia"/>
          <w:szCs w:val="22"/>
        </w:rPr>
        <w:t>代码命令：</w:t>
      </w:r>
      <w:r>
        <w:rPr>
          <w:rFonts w:hint="eastAsia"/>
          <w:szCs w:val="22"/>
        </w:rPr>
        <w:t xml:space="preserve">  </w:t>
      </w:r>
      <w:r>
        <w:rPr>
          <w:rFonts w:ascii="inherit" w:hAnsi="inherit"/>
          <w:b/>
          <w:bCs/>
          <w:color w:val="000000"/>
          <w:sz w:val="14"/>
          <w:szCs w:val="14"/>
          <w:bdr w:val="none" w:sz="0" w:space="0" w:color="auto" w:frame="1"/>
          <w:shd w:val="clear" w:color="auto" w:fill="FFFFFF"/>
        </w:rPr>
        <w:t>yum install </w:t>
      </w:r>
      <w:hyperlink r:id="rId19" w:history="1">
        <w:r>
          <w:rPr>
            <w:rStyle w:val="a3"/>
            <w:rFonts w:ascii="微软雅黑" w:eastAsia="微软雅黑" w:hAnsi="微软雅黑" w:hint="eastAsia"/>
            <w:b/>
            <w:bCs/>
            <w:color w:val="4183C4"/>
            <w:sz w:val="14"/>
            <w:szCs w:val="14"/>
            <w:bdr w:val="none" w:sz="0" w:space="0" w:color="auto" w:frame="1"/>
          </w:rPr>
          <w:t>git</w:t>
        </w:r>
      </w:hyperlink>
      <w:r>
        <w:rPr>
          <w:rFonts w:ascii="inherit" w:hAnsi="inherit"/>
          <w:b/>
          <w:bCs/>
          <w:color w:val="006FE0"/>
          <w:sz w:val="14"/>
          <w:szCs w:val="14"/>
          <w:bdr w:val="none" w:sz="0" w:space="0" w:color="auto" w:frame="1"/>
          <w:shd w:val="clear" w:color="auto" w:fill="FFFFFF"/>
        </w:rPr>
        <w:t> –</w:t>
      </w:r>
      <w:r>
        <w:rPr>
          <w:rFonts w:ascii="inherit" w:hAnsi="inherit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  <w:t>y</w:t>
      </w:r>
    </w:p>
    <w:p w:rsidR="000C6D2B" w:rsidRDefault="000C6D2B" w:rsidP="00C74C8E">
      <w:pPr>
        <w:ind w:firstLine="405"/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</w:pPr>
    </w:p>
    <w:p w:rsidR="000C6D2B" w:rsidRDefault="000C6D2B" w:rsidP="00C74C8E">
      <w:pPr>
        <w:ind w:firstLine="405"/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</w:pPr>
    </w:p>
    <w:p w:rsidR="000C6D2B" w:rsidRDefault="000C6D2B" w:rsidP="00C74C8E">
      <w:pPr>
        <w:ind w:firstLine="405"/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</w:pPr>
    </w:p>
    <w:p w:rsidR="000C6D2B" w:rsidRDefault="000C6D2B" w:rsidP="00C74C8E">
      <w:pPr>
        <w:ind w:firstLine="405"/>
        <w:rPr>
          <w:szCs w:val="22"/>
        </w:rPr>
      </w:pPr>
      <w:r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  <w:t>安装</w:t>
      </w:r>
      <w:r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  <w:t>git</w:t>
      </w:r>
      <w:r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  <w:t>后再来下载</w:t>
      </w:r>
      <w:r w:rsidR="00541B0C"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  <w:t>命令</w:t>
      </w:r>
      <w:r w:rsidR="00541B0C"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  <w:t xml:space="preserve"> </w:t>
      </w:r>
      <w:r w:rsidR="00541B0C"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  <w:t>：</w:t>
      </w:r>
      <w:r w:rsidR="00541B0C"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  <w:t xml:space="preserve">  </w:t>
      </w:r>
      <w:r w:rsidR="00541B0C" w:rsidRPr="00D97DBA">
        <w:rPr>
          <w:rFonts w:hint="eastAsia"/>
          <w:szCs w:val="22"/>
        </w:rPr>
        <w:t xml:space="preserve">git clone </w:t>
      </w:r>
      <w:hyperlink r:id="rId20" w:history="1">
        <w:r w:rsidR="00541B0C" w:rsidRPr="002F2336">
          <w:rPr>
            <w:rStyle w:val="a3"/>
            <w:rFonts w:hint="eastAsia"/>
            <w:szCs w:val="22"/>
          </w:rPr>
          <w:t>https://github.com/walkor/Workerman</w:t>
        </w:r>
      </w:hyperlink>
    </w:p>
    <w:p w:rsidR="00541B0C" w:rsidRDefault="00541B0C" w:rsidP="00C74C8E">
      <w:pPr>
        <w:ind w:firstLine="405"/>
        <w:rPr>
          <w:szCs w:val="22"/>
        </w:rPr>
      </w:pPr>
    </w:p>
    <w:p w:rsidR="00541B0C" w:rsidRDefault="00541B0C" w:rsidP="00C74C8E">
      <w:pPr>
        <w:ind w:firstLine="405"/>
        <w:rPr>
          <w:szCs w:val="22"/>
        </w:rPr>
      </w:pPr>
    </w:p>
    <w:p w:rsidR="00541B0C" w:rsidRDefault="00541B0C" w:rsidP="00C74C8E">
      <w:pPr>
        <w:ind w:firstLine="405"/>
        <w:rPr>
          <w:szCs w:val="22"/>
        </w:rPr>
      </w:pPr>
    </w:p>
    <w:p w:rsidR="00541B0C" w:rsidRDefault="00541B0C" w:rsidP="00C74C8E">
      <w:pPr>
        <w:ind w:firstLine="405"/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</w:pPr>
    </w:p>
    <w:p w:rsidR="000C6D2B" w:rsidRDefault="000C6D2B" w:rsidP="00C74C8E">
      <w:pPr>
        <w:ind w:firstLine="405"/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</w:pPr>
    </w:p>
    <w:p w:rsidR="000C6D2B" w:rsidRDefault="000C6D2B" w:rsidP="00C74C8E">
      <w:pPr>
        <w:ind w:firstLine="405"/>
        <w:rPr>
          <w:rFonts w:ascii="inherit" w:hAnsi="inherit" w:hint="eastAsia"/>
          <w:b/>
          <w:bCs/>
          <w:color w:val="002D7A"/>
          <w:sz w:val="14"/>
          <w:szCs w:val="14"/>
          <w:bdr w:val="none" w:sz="0" w:space="0" w:color="auto" w:frame="1"/>
          <w:shd w:val="clear" w:color="auto" w:fill="FFFFFF"/>
        </w:rPr>
      </w:pPr>
    </w:p>
    <w:p w:rsidR="000C6D2B" w:rsidRDefault="000C6D2B" w:rsidP="00C74C8E">
      <w:pPr>
        <w:ind w:firstLine="405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>
            <wp:extent cx="6645910" cy="3941071"/>
            <wp:effectExtent l="19050" t="0" r="2540" b="0"/>
            <wp:docPr id="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D2B" w:rsidRDefault="000C6D2B" w:rsidP="00C74C8E">
      <w:pPr>
        <w:ind w:firstLine="405"/>
        <w:rPr>
          <w:szCs w:val="22"/>
        </w:rPr>
      </w:pPr>
    </w:p>
    <w:p w:rsidR="000C6D2B" w:rsidRDefault="000C6D2B" w:rsidP="00C74C8E">
      <w:pPr>
        <w:ind w:firstLine="405"/>
        <w:rPr>
          <w:szCs w:val="22"/>
        </w:rPr>
      </w:pPr>
    </w:p>
    <w:p w:rsidR="000C6D2B" w:rsidRDefault="000C6D2B" w:rsidP="00C74C8E">
      <w:pPr>
        <w:ind w:firstLine="405"/>
        <w:rPr>
          <w:szCs w:val="22"/>
        </w:rPr>
      </w:pPr>
    </w:p>
    <w:p w:rsidR="000C6D2B" w:rsidRPr="000C6D2B" w:rsidRDefault="000C6D2B" w:rsidP="000C6D2B">
      <w:pPr>
        <w:pStyle w:val="HTML"/>
        <w:shd w:val="clear" w:color="auto" w:fill="F7F7F7"/>
        <w:rPr>
          <w:rFonts w:ascii="Consolas" w:hAnsi="Consolas" w:cs="Consolas"/>
          <w:color w:val="525252"/>
          <w:sz w:val="15"/>
          <w:szCs w:val="15"/>
        </w:rPr>
      </w:pPr>
      <w:r>
        <w:rPr>
          <w:rFonts w:hint="eastAsia"/>
          <w:szCs w:val="22"/>
        </w:rPr>
        <w:t>现在就安装好了</w:t>
      </w:r>
      <w:r w:rsidRPr="000C6D2B">
        <w:rPr>
          <w:rFonts w:ascii="Consolas" w:hAnsi="Consolas" w:cs="Consolas"/>
          <w:color w:val="525252"/>
          <w:sz w:val="15"/>
        </w:rPr>
        <w:t>Workerman</w:t>
      </w:r>
    </w:p>
    <w:p w:rsidR="000C6D2B" w:rsidRDefault="000C6D2B" w:rsidP="00C74C8E">
      <w:pPr>
        <w:ind w:firstLine="405"/>
        <w:rPr>
          <w:szCs w:val="22"/>
        </w:rPr>
      </w:pPr>
    </w:p>
    <w:p w:rsidR="000C6D2B" w:rsidRDefault="000C6D2B" w:rsidP="00C74C8E">
      <w:pPr>
        <w:ind w:firstLine="405"/>
        <w:rPr>
          <w:szCs w:val="22"/>
        </w:rPr>
      </w:pPr>
      <w:r>
        <w:rPr>
          <w:rFonts w:hint="eastAsia"/>
          <w:szCs w:val="22"/>
        </w:rPr>
        <w:t>然后就开启要开启了</w:t>
      </w:r>
    </w:p>
    <w:p w:rsidR="000C6D2B" w:rsidRDefault="000C6D2B" w:rsidP="00C74C8E">
      <w:pPr>
        <w:ind w:firstLine="405"/>
        <w:rPr>
          <w:szCs w:val="22"/>
        </w:rPr>
      </w:pPr>
    </w:p>
    <w:p w:rsidR="00CB5184" w:rsidRDefault="00CB5184" w:rsidP="00C74C8E">
      <w:pPr>
        <w:ind w:firstLine="405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>
            <wp:extent cx="6645910" cy="374085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184" w:rsidRDefault="00CB5184" w:rsidP="00C74C8E">
      <w:pPr>
        <w:ind w:firstLine="405"/>
        <w:rPr>
          <w:szCs w:val="22"/>
        </w:rPr>
      </w:pPr>
    </w:p>
    <w:p w:rsidR="00CB5184" w:rsidRDefault="00CB5184" w:rsidP="00C74C8E">
      <w:pPr>
        <w:ind w:firstLine="405"/>
        <w:rPr>
          <w:szCs w:val="22"/>
        </w:rPr>
      </w:pPr>
    </w:p>
    <w:p w:rsidR="00CB5184" w:rsidRDefault="00CB5184" w:rsidP="00C74C8E">
      <w:pPr>
        <w:ind w:firstLine="405"/>
        <w:rPr>
          <w:szCs w:val="22"/>
        </w:rPr>
      </w:pPr>
    </w:p>
    <w:p w:rsidR="00CB5184" w:rsidRDefault="00CB5184" w:rsidP="00C74C8E">
      <w:pPr>
        <w:ind w:firstLine="405"/>
        <w:rPr>
          <w:szCs w:val="22"/>
        </w:rPr>
      </w:pPr>
      <w:r>
        <w:rPr>
          <w:rFonts w:hint="eastAsia"/>
          <w:szCs w:val="22"/>
        </w:rPr>
        <w:lastRenderedPageBreak/>
        <w:t>这样就开启成功</w:t>
      </w:r>
    </w:p>
    <w:p w:rsidR="00CB5184" w:rsidRDefault="00CB5184" w:rsidP="00C74C8E">
      <w:pPr>
        <w:ind w:firstLine="405"/>
        <w:rPr>
          <w:szCs w:val="22"/>
        </w:rPr>
      </w:pPr>
    </w:p>
    <w:p w:rsidR="00CB5184" w:rsidRDefault="00CB5184" w:rsidP="00C74C8E">
      <w:pPr>
        <w:ind w:firstLine="405"/>
        <w:rPr>
          <w:szCs w:val="22"/>
        </w:rPr>
      </w:pPr>
    </w:p>
    <w:p w:rsidR="00A14A51" w:rsidRDefault="00A14A51" w:rsidP="00A14A51">
      <w:pPr>
        <w:ind w:firstLine="405"/>
        <w:rPr>
          <w:rFonts w:hint="eastAsia"/>
          <w:b/>
          <w:color w:val="C00000"/>
          <w:sz w:val="36"/>
          <w:szCs w:val="36"/>
        </w:rPr>
      </w:pPr>
      <w:r>
        <w:rPr>
          <w:rFonts w:hint="eastAsia"/>
          <w:b/>
          <w:color w:val="C00000"/>
          <w:sz w:val="36"/>
          <w:szCs w:val="36"/>
        </w:rPr>
        <w:t>对接您</w:t>
      </w:r>
      <w:r>
        <w:rPr>
          <w:rFonts w:hint="eastAsia"/>
          <w:b/>
          <w:color w:val="C00000"/>
          <w:sz w:val="36"/>
          <w:szCs w:val="36"/>
        </w:rPr>
        <w:t>O2O</w:t>
      </w:r>
      <w:r>
        <w:rPr>
          <w:rFonts w:hint="eastAsia"/>
          <w:b/>
          <w:color w:val="C00000"/>
          <w:sz w:val="36"/>
          <w:szCs w:val="36"/>
        </w:rPr>
        <w:t>后台填写的域名</w:t>
      </w:r>
      <w:r w:rsidRPr="00175096">
        <w:rPr>
          <w:rFonts w:hint="eastAsia"/>
          <w:b/>
          <w:color w:val="C00000"/>
          <w:sz w:val="36"/>
          <w:szCs w:val="36"/>
        </w:rPr>
        <w:t>：</w:t>
      </w:r>
      <w:r>
        <w:rPr>
          <w:rFonts w:hint="eastAsia"/>
          <w:b/>
          <w:color w:val="C00000"/>
          <w:sz w:val="36"/>
          <w:szCs w:val="36"/>
        </w:rPr>
        <w:t>直接您的域名不带后缀前缀加上</w:t>
      </w:r>
    </w:p>
    <w:p w:rsidR="00A14A51" w:rsidRPr="00175096" w:rsidRDefault="00A14A51" w:rsidP="00A14A51">
      <w:pPr>
        <w:ind w:firstLine="405"/>
        <w:rPr>
          <w:b/>
          <w:color w:val="C00000"/>
          <w:sz w:val="36"/>
          <w:szCs w:val="36"/>
        </w:rPr>
      </w:pPr>
      <w:r w:rsidRPr="00175096">
        <w:rPr>
          <w:rFonts w:hint="eastAsia"/>
          <w:b/>
          <w:color w:val="C00000"/>
          <w:sz w:val="36"/>
          <w:szCs w:val="36"/>
        </w:rPr>
        <w:t>前台的连接是：您的域名</w:t>
      </w:r>
      <w:r>
        <w:rPr>
          <w:rFonts w:hint="eastAsia"/>
          <w:b/>
          <w:color w:val="C00000"/>
          <w:sz w:val="36"/>
          <w:szCs w:val="36"/>
        </w:rPr>
        <w:t xml:space="preserve">https   </w:t>
      </w:r>
      <w:r w:rsidRPr="00175096">
        <w:rPr>
          <w:rFonts w:hint="eastAsia"/>
          <w:b/>
          <w:color w:val="C00000"/>
          <w:sz w:val="36"/>
          <w:szCs w:val="36"/>
        </w:rPr>
        <w:t>/</w:t>
      </w:r>
      <w:r w:rsidRPr="00175096">
        <w:rPr>
          <w:b/>
          <w:color w:val="C00000"/>
          <w:sz w:val="36"/>
          <w:szCs w:val="36"/>
        </w:rPr>
        <w:t>im/h5</w:t>
      </w:r>
    </w:p>
    <w:p w:rsidR="00CB5184" w:rsidRPr="00175096" w:rsidRDefault="00CB5184" w:rsidP="00CB5184">
      <w:pPr>
        <w:ind w:firstLine="405"/>
        <w:rPr>
          <w:b/>
          <w:color w:val="C00000"/>
          <w:sz w:val="36"/>
          <w:szCs w:val="36"/>
        </w:rPr>
      </w:pPr>
      <w:r w:rsidRPr="00175096">
        <w:rPr>
          <w:rFonts w:hint="eastAsia"/>
          <w:b/>
          <w:color w:val="C00000"/>
          <w:sz w:val="36"/>
          <w:szCs w:val="36"/>
        </w:rPr>
        <w:t>后台的连接是：</w:t>
      </w:r>
      <w:r w:rsidR="00B12BBE" w:rsidRPr="00175096">
        <w:rPr>
          <w:rFonts w:hint="eastAsia"/>
          <w:b/>
          <w:color w:val="C00000"/>
          <w:sz w:val="36"/>
          <w:szCs w:val="36"/>
        </w:rPr>
        <w:t>您的域名</w:t>
      </w:r>
      <w:r w:rsidR="00B12BBE">
        <w:rPr>
          <w:rFonts w:hint="eastAsia"/>
          <w:b/>
          <w:color w:val="C00000"/>
          <w:sz w:val="36"/>
          <w:szCs w:val="36"/>
        </w:rPr>
        <w:t xml:space="preserve">https   </w:t>
      </w:r>
      <w:r w:rsidRPr="00175096">
        <w:rPr>
          <w:rFonts w:hint="eastAsia"/>
          <w:b/>
          <w:color w:val="C00000"/>
          <w:sz w:val="36"/>
          <w:szCs w:val="36"/>
        </w:rPr>
        <w:t xml:space="preserve">/admin   </w:t>
      </w:r>
      <w:r w:rsidR="009D3B1A">
        <w:rPr>
          <w:rFonts w:hint="eastAsia"/>
          <w:b/>
          <w:color w:val="C00000"/>
          <w:sz w:val="36"/>
          <w:szCs w:val="36"/>
        </w:rPr>
        <w:t xml:space="preserve">admin </w:t>
      </w:r>
      <w:r w:rsidRPr="00175096">
        <w:rPr>
          <w:rFonts w:hint="eastAsia"/>
          <w:b/>
          <w:color w:val="C00000"/>
          <w:sz w:val="36"/>
          <w:szCs w:val="36"/>
        </w:rPr>
        <w:t>admin</w:t>
      </w:r>
    </w:p>
    <w:p w:rsidR="000659F7" w:rsidRDefault="000659F7" w:rsidP="00CB5184">
      <w:pPr>
        <w:ind w:firstLine="405"/>
        <w:rPr>
          <w:szCs w:val="22"/>
        </w:rPr>
      </w:pPr>
    </w:p>
    <w:p w:rsidR="000659F7" w:rsidRDefault="000659F7" w:rsidP="00CB5184">
      <w:pPr>
        <w:ind w:firstLine="405"/>
        <w:rPr>
          <w:szCs w:val="22"/>
        </w:rPr>
      </w:pPr>
      <w:r>
        <w:rPr>
          <w:rFonts w:hint="eastAsia"/>
          <w:szCs w:val="22"/>
        </w:rPr>
        <w:t>================================</w:t>
      </w:r>
      <w:r>
        <w:rPr>
          <w:rFonts w:hint="eastAsia"/>
          <w:szCs w:val="22"/>
        </w:rPr>
        <w:t>常见问题处理</w:t>
      </w:r>
      <w:r>
        <w:rPr>
          <w:rFonts w:hint="eastAsia"/>
          <w:szCs w:val="22"/>
        </w:rPr>
        <w:t>======================================</w:t>
      </w:r>
    </w:p>
    <w:p w:rsidR="000659F7" w:rsidRDefault="000659F7" w:rsidP="00CB5184">
      <w:pPr>
        <w:ind w:firstLine="405"/>
        <w:rPr>
          <w:szCs w:val="22"/>
        </w:rPr>
      </w:pPr>
    </w:p>
    <w:p w:rsidR="000659F7" w:rsidRDefault="000659F7" w:rsidP="00CB5184">
      <w:pPr>
        <w:ind w:firstLine="405"/>
        <w:rPr>
          <w:szCs w:val="22"/>
        </w:rPr>
      </w:pPr>
      <w:r>
        <w:rPr>
          <w:rFonts w:hint="eastAsia"/>
          <w:szCs w:val="22"/>
        </w:rPr>
        <w:t>问：</w:t>
      </w:r>
      <w:r w:rsidRPr="000659F7">
        <w:rPr>
          <w:szCs w:val="22"/>
        </w:rPr>
        <w:t xml:space="preserve"> /www/wwwroot/im.</w:t>
      </w:r>
      <w:r>
        <w:rPr>
          <w:rFonts w:hint="eastAsia"/>
          <w:szCs w:val="22"/>
        </w:rPr>
        <w:t>xxxxxx</w:t>
      </w:r>
      <w:r w:rsidRPr="000659F7">
        <w:rPr>
          <w:szCs w:val="22"/>
        </w:rPr>
        <w:t>.cn/cpccc-web/public</w:t>
      </w:r>
      <w:r>
        <w:rPr>
          <w:rFonts w:hint="eastAsia"/>
          <w:szCs w:val="22"/>
        </w:rPr>
        <w:t>/index.php  27</w:t>
      </w:r>
      <w:r>
        <w:rPr>
          <w:rFonts w:hint="eastAsia"/>
          <w:szCs w:val="22"/>
        </w:rPr>
        <w:t>行报错</w:t>
      </w:r>
    </w:p>
    <w:p w:rsidR="000659F7" w:rsidRDefault="000659F7" w:rsidP="00CB5184">
      <w:pPr>
        <w:ind w:firstLine="405"/>
        <w:rPr>
          <w:szCs w:val="22"/>
        </w:rPr>
      </w:pPr>
    </w:p>
    <w:p w:rsidR="000659F7" w:rsidRDefault="000659F7" w:rsidP="00CB5184">
      <w:pPr>
        <w:ind w:firstLine="405"/>
        <w:rPr>
          <w:szCs w:val="22"/>
        </w:rPr>
      </w:pPr>
      <w:r>
        <w:rPr>
          <w:rFonts w:hint="eastAsia"/>
          <w:szCs w:val="22"/>
        </w:rPr>
        <w:t>答：看图【一定要重启</w:t>
      </w:r>
      <w:r>
        <w:rPr>
          <w:rFonts w:hint="eastAsia"/>
          <w:szCs w:val="22"/>
        </w:rPr>
        <w:t>php</w:t>
      </w:r>
      <w:r>
        <w:rPr>
          <w:rFonts w:hint="eastAsia"/>
          <w:szCs w:val="22"/>
        </w:rPr>
        <w:t>】</w:t>
      </w:r>
    </w:p>
    <w:p w:rsidR="000659F7" w:rsidRDefault="000659F7" w:rsidP="00CB5184">
      <w:pPr>
        <w:ind w:firstLine="405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>
            <wp:extent cx="6645910" cy="324060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184" w:rsidRDefault="00CB5184" w:rsidP="00C74C8E">
      <w:pPr>
        <w:ind w:firstLine="405"/>
        <w:rPr>
          <w:szCs w:val="22"/>
        </w:rPr>
      </w:pPr>
    </w:p>
    <w:p w:rsidR="00CB5184" w:rsidRDefault="00CB5184" w:rsidP="00C74C8E">
      <w:pPr>
        <w:ind w:firstLine="405"/>
        <w:rPr>
          <w:szCs w:val="22"/>
        </w:rPr>
      </w:pPr>
    </w:p>
    <w:p w:rsidR="000659F7" w:rsidRDefault="000659F7" w:rsidP="00C74C8E">
      <w:pPr>
        <w:ind w:firstLine="405"/>
        <w:rPr>
          <w:szCs w:val="22"/>
        </w:rPr>
      </w:pPr>
    </w:p>
    <w:p w:rsidR="000659F7" w:rsidRDefault="000659F7" w:rsidP="00C74C8E">
      <w:pPr>
        <w:ind w:firstLine="405"/>
        <w:rPr>
          <w:szCs w:val="22"/>
        </w:rPr>
      </w:pPr>
      <w:r>
        <w:rPr>
          <w:rFonts w:hint="eastAsia"/>
          <w:szCs w:val="22"/>
        </w:rPr>
        <w:t>问：后台登录界面错位</w:t>
      </w:r>
    </w:p>
    <w:p w:rsidR="000659F7" w:rsidRDefault="000659F7" w:rsidP="00C74C8E">
      <w:pPr>
        <w:ind w:firstLine="405"/>
        <w:rPr>
          <w:szCs w:val="22"/>
        </w:rPr>
      </w:pPr>
    </w:p>
    <w:p w:rsidR="000659F7" w:rsidRDefault="000659F7" w:rsidP="00C74C8E">
      <w:pPr>
        <w:ind w:firstLine="405"/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>
            <wp:extent cx="6645910" cy="497471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9F7" w:rsidRDefault="000659F7" w:rsidP="00C74C8E">
      <w:pPr>
        <w:ind w:firstLine="405"/>
        <w:rPr>
          <w:szCs w:val="22"/>
        </w:rPr>
      </w:pPr>
    </w:p>
    <w:p w:rsidR="000659F7" w:rsidRDefault="000659F7" w:rsidP="00C74C8E">
      <w:pPr>
        <w:ind w:firstLine="405"/>
        <w:rPr>
          <w:szCs w:val="22"/>
        </w:rPr>
      </w:pPr>
      <w:r>
        <w:rPr>
          <w:rFonts w:hint="eastAsia"/>
          <w:szCs w:val="22"/>
        </w:rPr>
        <w:t>答：浏览器转换为极速模式</w:t>
      </w:r>
    </w:p>
    <w:p w:rsidR="000659F7" w:rsidRDefault="000659F7" w:rsidP="00C74C8E">
      <w:pPr>
        <w:ind w:firstLine="405"/>
        <w:rPr>
          <w:szCs w:val="22"/>
        </w:rPr>
      </w:pPr>
    </w:p>
    <w:p w:rsidR="000659F7" w:rsidRDefault="000659F7" w:rsidP="00C74C8E">
      <w:pPr>
        <w:ind w:firstLine="405"/>
        <w:rPr>
          <w:szCs w:val="22"/>
        </w:rPr>
      </w:pPr>
    </w:p>
    <w:p w:rsidR="000659F7" w:rsidRDefault="000659F7" w:rsidP="00C74C8E">
      <w:pPr>
        <w:ind w:firstLine="405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>
            <wp:extent cx="6645910" cy="188633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9F7" w:rsidRDefault="000659F7" w:rsidP="00C74C8E">
      <w:pPr>
        <w:ind w:firstLine="405"/>
        <w:rPr>
          <w:szCs w:val="22"/>
        </w:rPr>
      </w:pPr>
    </w:p>
    <w:p w:rsidR="000659F7" w:rsidRDefault="000659F7" w:rsidP="00C74C8E">
      <w:pPr>
        <w:ind w:firstLine="405"/>
        <w:rPr>
          <w:szCs w:val="22"/>
        </w:rPr>
      </w:pPr>
    </w:p>
    <w:p w:rsidR="000659F7" w:rsidRDefault="000659F7" w:rsidP="00C74C8E">
      <w:pPr>
        <w:ind w:firstLine="405"/>
        <w:rPr>
          <w:szCs w:val="22"/>
        </w:rPr>
      </w:pPr>
    </w:p>
    <w:p w:rsidR="000659F7" w:rsidRDefault="000659F7" w:rsidP="00C74C8E">
      <w:pPr>
        <w:ind w:firstLine="405"/>
        <w:rPr>
          <w:szCs w:val="22"/>
        </w:rPr>
      </w:pPr>
    </w:p>
    <w:p w:rsidR="000659F7" w:rsidRDefault="000659F7" w:rsidP="00C74C8E">
      <w:pPr>
        <w:ind w:firstLine="405"/>
        <w:rPr>
          <w:szCs w:val="22"/>
        </w:rPr>
      </w:pPr>
      <w:r>
        <w:rPr>
          <w:rFonts w:hint="eastAsia"/>
          <w:szCs w:val="22"/>
        </w:rPr>
        <w:t>问：提示网络错误</w:t>
      </w:r>
    </w:p>
    <w:p w:rsidR="007E1349" w:rsidRDefault="007E1349" w:rsidP="00C74C8E">
      <w:pPr>
        <w:ind w:firstLine="405"/>
        <w:rPr>
          <w:szCs w:val="22"/>
        </w:rPr>
      </w:pPr>
    </w:p>
    <w:p w:rsidR="000659F7" w:rsidRDefault="000659F7" w:rsidP="00C74C8E">
      <w:pPr>
        <w:ind w:firstLine="405"/>
        <w:rPr>
          <w:szCs w:val="22"/>
        </w:rPr>
      </w:pPr>
      <w:r>
        <w:rPr>
          <w:rFonts w:hint="eastAsia"/>
          <w:szCs w:val="22"/>
        </w:rPr>
        <w:t>答：查看自己的</w:t>
      </w:r>
      <w:r w:rsidRPr="000659F7">
        <w:rPr>
          <w:szCs w:val="22"/>
        </w:rPr>
        <w:t>Workerman</w:t>
      </w:r>
      <w:r>
        <w:rPr>
          <w:rFonts w:hint="eastAsia"/>
          <w:szCs w:val="22"/>
        </w:rPr>
        <w:t>状态</w:t>
      </w:r>
      <w:r w:rsidR="007E1349">
        <w:rPr>
          <w:rFonts w:hint="eastAsia"/>
          <w:szCs w:val="22"/>
        </w:rPr>
        <w:t>，或者端口未打开，或者</w:t>
      </w:r>
      <w:r w:rsidR="007E1349">
        <w:rPr>
          <w:rFonts w:hint="eastAsia"/>
          <w:szCs w:val="22"/>
        </w:rPr>
        <w:t>phpmyadmin</w:t>
      </w:r>
      <w:r w:rsidR="007E1349">
        <w:rPr>
          <w:rFonts w:hint="eastAsia"/>
          <w:szCs w:val="22"/>
        </w:rPr>
        <w:t>里面网址没有修改</w:t>
      </w:r>
    </w:p>
    <w:p w:rsidR="000659F7" w:rsidRDefault="000659F7" w:rsidP="00C74C8E">
      <w:pPr>
        <w:ind w:firstLine="405"/>
        <w:rPr>
          <w:szCs w:val="22"/>
        </w:rPr>
      </w:pPr>
    </w:p>
    <w:p w:rsidR="000659F7" w:rsidRPr="000659F7" w:rsidRDefault="000659F7" w:rsidP="00C74C8E">
      <w:pPr>
        <w:ind w:firstLine="405"/>
        <w:rPr>
          <w:b/>
          <w:color w:val="FF0000"/>
          <w:szCs w:val="22"/>
        </w:rPr>
      </w:pPr>
      <w:r w:rsidRPr="000659F7">
        <w:rPr>
          <w:rFonts w:hint="eastAsia"/>
          <w:b/>
          <w:color w:val="FF0000"/>
          <w:szCs w:val="22"/>
        </w:rPr>
        <w:t>==============workerman</w:t>
      </w:r>
      <w:r w:rsidRPr="000659F7">
        <w:rPr>
          <w:rFonts w:hint="eastAsia"/>
          <w:b/>
          <w:color w:val="FF0000"/>
          <w:szCs w:val="22"/>
        </w:rPr>
        <w:t>状态命令表</w:t>
      </w:r>
      <w:r w:rsidRPr="000659F7">
        <w:rPr>
          <w:rFonts w:hint="eastAsia"/>
          <w:b/>
          <w:color w:val="FF0000"/>
          <w:szCs w:val="22"/>
        </w:rPr>
        <w:t>=====================</w:t>
      </w:r>
    </w:p>
    <w:p w:rsidR="00CB5184" w:rsidRPr="000659F7" w:rsidRDefault="00CB5184" w:rsidP="00C74C8E">
      <w:pPr>
        <w:ind w:firstLine="405"/>
        <w:rPr>
          <w:b/>
          <w:color w:val="FF0000"/>
          <w:szCs w:val="22"/>
        </w:rPr>
      </w:pPr>
    </w:p>
    <w:p w:rsidR="00CB5184" w:rsidRPr="000659F7" w:rsidRDefault="00CB5184" w:rsidP="00C74C8E">
      <w:pPr>
        <w:ind w:firstLine="405"/>
        <w:rPr>
          <w:b/>
          <w:color w:val="FF0000"/>
          <w:szCs w:val="22"/>
        </w:rPr>
      </w:pP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rFonts w:hint="eastAsia"/>
          <w:b/>
          <w:color w:val="FF0000"/>
          <w:szCs w:val="22"/>
        </w:rPr>
        <w:t>以</w:t>
      </w:r>
      <w:r w:rsidRPr="000659F7">
        <w:rPr>
          <w:rFonts w:hint="eastAsia"/>
          <w:b/>
          <w:color w:val="FF0000"/>
          <w:szCs w:val="22"/>
        </w:rPr>
        <w:t>debug</w:t>
      </w:r>
      <w:r w:rsidRPr="000659F7">
        <w:rPr>
          <w:rFonts w:hint="eastAsia"/>
          <w:b/>
          <w:color w:val="FF0000"/>
          <w:szCs w:val="22"/>
        </w:rPr>
        <w:t>（调试，关闭</w:t>
      </w:r>
      <w:r w:rsidRPr="000659F7">
        <w:rPr>
          <w:rFonts w:hint="eastAsia"/>
          <w:b/>
          <w:color w:val="FF0000"/>
          <w:szCs w:val="22"/>
        </w:rPr>
        <w:t>ssh</w:t>
      </w:r>
      <w:r w:rsidRPr="000659F7">
        <w:rPr>
          <w:rFonts w:hint="eastAsia"/>
          <w:b/>
          <w:color w:val="FF0000"/>
          <w:szCs w:val="22"/>
        </w:rPr>
        <w:t>后不生效了，调试用这个）方式启动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b/>
          <w:color w:val="FF0000"/>
          <w:szCs w:val="22"/>
        </w:rPr>
        <w:t>php start.php start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rFonts w:hint="eastAsia"/>
          <w:b/>
          <w:color w:val="FF0000"/>
          <w:szCs w:val="22"/>
        </w:rPr>
        <w:t>以</w:t>
      </w:r>
      <w:r w:rsidRPr="000659F7">
        <w:rPr>
          <w:rFonts w:hint="eastAsia"/>
          <w:b/>
          <w:color w:val="FF0000"/>
          <w:szCs w:val="22"/>
        </w:rPr>
        <w:t>daemon</w:t>
      </w:r>
      <w:r w:rsidRPr="000659F7">
        <w:rPr>
          <w:rFonts w:hint="eastAsia"/>
          <w:b/>
          <w:color w:val="FF0000"/>
          <w:szCs w:val="22"/>
        </w:rPr>
        <w:t>（守护进程，运营后用这个方法）方式启动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b/>
          <w:color w:val="FF0000"/>
          <w:szCs w:val="22"/>
        </w:rPr>
        <w:t>php start.php start -d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rFonts w:hint="eastAsia"/>
          <w:b/>
          <w:color w:val="FF0000"/>
          <w:szCs w:val="22"/>
        </w:rPr>
        <w:t>停止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b/>
          <w:color w:val="FF0000"/>
          <w:szCs w:val="22"/>
        </w:rPr>
        <w:t>php start.php stop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rFonts w:hint="eastAsia"/>
          <w:b/>
          <w:color w:val="FF0000"/>
          <w:szCs w:val="22"/>
        </w:rPr>
        <w:t>重启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b/>
          <w:color w:val="FF0000"/>
          <w:szCs w:val="22"/>
        </w:rPr>
        <w:t>php start.php restart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rFonts w:hint="eastAsia"/>
          <w:b/>
          <w:color w:val="FF0000"/>
          <w:szCs w:val="22"/>
        </w:rPr>
        <w:t>平滑重启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b/>
          <w:color w:val="FF0000"/>
          <w:szCs w:val="22"/>
        </w:rPr>
        <w:t>php start.php reload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rFonts w:hint="eastAsia"/>
          <w:b/>
          <w:color w:val="FF0000"/>
          <w:szCs w:val="22"/>
        </w:rPr>
        <w:t>查看状态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b/>
          <w:color w:val="FF0000"/>
          <w:szCs w:val="22"/>
        </w:rPr>
        <w:t>php start.php status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rFonts w:hint="eastAsia"/>
          <w:b/>
          <w:color w:val="FF0000"/>
          <w:szCs w:val="22"/>
        </w:rPr>
        <w:t>查看连接状态（需要</w:t>
      </w:r>
      <w:r w:rsidR="001E770F" w:rsidRPr="000659F7">
        <w:rPr>
          <w:rFonts w:hint="eastAsia"/>
          <w:b/>
          <w:color w:val="FF0000"/>
          <w:szCs w:val="22"/>
        </w:rPr>
        <w:t>Workerman</w:t>
      </w:r>
      <w:r w:rsidRPr="000659F7">
        <w:rPr>
          <w:rFonts w:hint="eastAsia"/>
          <w:b/>
          <w:color w:val="FF0000"/>
          <w:szCs w:val="22"/>
        </w:rPr>
        <w:t>版本</w:t>
      </w:r>
      <w:r w:rsidRPr="000659F7">
        <w:rPr>
          <w:rFonts w:hint="eastAsia"/>
          <w:b/>
          <w:color w:val="FF0000"/>
          <w:szCs w:val="22"/>
        </w:rPr>
        <w:t>&gt;=3.5.0</w:t>
      </w:r>
      <w:r w:rsidRPr="000659F7">
        <w:rPr>
          <w:rFonts w:hint="eastAsia"/>
          <w:b/>
          <w:color w:val="FF0000"/>
          <w:szCs w:val="22"/>
        </w:rPr>
        <w:t>）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b/>
          <w:color w:val="FF0000"/>
          <w:szCs w:val="22"/>
        </w:rPr>
        <w:t>php start.php connections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rFonts w:hint="eastAsia"/>
          <w:b/>
          <w:color w:val="FF0000"/>
          <w:szCs w:val="22"/>
        </w:rPr>
        <w:t>lsof -i</w:t>
      </w:r>
      <w:r w:rsidRPr="000659F7">
        <w:rPr>
          <w:rFonts w:hint="eastAsia"/>
          <w:b/>
          <w:color w:val="FF0000"/>
          <w:szCs w:val="22"/>
        </w:rPr>
        <w:t>【查看全部端口】</w:t>
      </w:r>
    </w:p>
    <w:p w:rsidR="000659F7" w:rsidRPr="000659F7" w:rsidRDefault="000659F7" w:rsidP="000659F7">
      <w:pPr>
        <w:ind w:firstLine="405"/>
        <w:rPr>
          <w:b/>
          <w:color w:val="FF0000"/>
          <w:szCs w:val="22"/>
        </w:rPr>
      </w:pPr>
      <w:r w:rsidRPr="000659F7">
        <w:rPr>
          <w:b/>
          <w:color w:val="FF0000"/>
          <w:szCs w:val="22"/>
        </w:rPr>
        <w:t>lsof -i:4568</w:t>
      </w:r>
    </w:p>
    <w:p w:rsidR="000659F7" w:rsidRDefault="000659F7" w:rsidP="000659F7">
      <w:pPr>
        <w:ind w:firstLine="405"/>
        <w:rPr>
          <w:szCs w:val="22"/>
        </w:rPr>
      </w:pPr>
    </w:p>
    <w:p w:rsidR="000659F7" w:rsidRDefault="000659F7" w:rsidP="000659F7">
      <w:pPr>
        <w:ind w:firstLine="405"/>
        <w:rPr>
          <w:szCs w:val="22"/>
        </w:rPr>
      </w:pPr>
    </w:p>
    <w:p w:rsidR="000659F7" w:rsidRDefault="000659F7" w:rsidP="000659F7">
      <w:pPr>
        <w:ind w:firstLine="405"/>
        <w:rPr>
          <w:szCs w:val="22"/>
        </w:rPr>
      </w:pPr>
    </w:p>
    <w:p w:rsidR="000659F7" w:rsidRDefault="001E770F" w:rsidP="000659F7">
      <w:pPr>
        <w:ind w:firstLine="405"/>
        <w:rPr>
          <w:szCs w:val="22"/>
        </w:rPr>
      </w:pPr>
      <w:r w:rsidRPr="000659F7">
        <w:rPr>
          <w:rFonts w:hint="eastAsia"/>
          <w:b/>
          <w:color w:val="FF0000"/>
          <w:szCs w:val="22"/>
        </w:rPr>
        <w:t>Workerman</w:t>
      </w:r>
      <w:r w:rsidR="000659F7" w:rsidRPr="000659F7">
        <w:rPr>
          <w:rFonts w:hint="eastAsia"/>
          <w:szCs w:val="22"/>
        </w:rPr>
        <w:t>看云手册：</w:t>
      </w:r>
      <w:hyperlink r:id="rId26" w:history="1">
        <w:r w:rsidR="00276E74" w:rsidRPr="00CF2FD8">
          <w:rPr>
            <w:rStyle w:val="a3"/>
            <w:rFonts w:hint="eastAsia"/>
            <w:szCs w:val="22"/>
          </w:rPr>
          <w:t>http://doc3.workerman.net/315117</w:t>
        </w:r>
      </w:hyperlink>
    </w:p>
    <w:p w:rsidR="00276E74" w:rsidRDefault="00276E74" w:rsidP="000659F7">
      <w:pPr>
        <w:ind w:firstLine="405"/>
        <w:rPr>
          <w:szCs w:val="22"/>
        </w:rPr>
      </w:pPr>
    </w:p>
    <w:p w:rsidR="00276E74" w:rsidRDefault="00276E74" w:rsidP="000659F7">
      <w:pPr>
        <w:ind w:firstLine="405"/>
        <w:rPr>
          <w:szCs w:val="22"/>
        </w:rPr>
      </w:pPr>
    </w:p>
    <w:p w:rsidR="00276E74" w:rsidRDefault="00276E74" w:rsidP="000659F7">
      <w:pPr>
        <w:ind w:firstLine="405"/>
        <w:rPr>
          <w:szCs w:val="22"/>
        </w:rPr>
      </w:pPr>
      <w:r>
        <w:rPr>
          <w:rFonts w:hint="eastAsia"/>
          <w:szCs w:val="22"/>
        </w:rPr>
        <w:t>正常发送</w:t>
      </w:r>
    </w:p>
    <w:p w:rsidR="00276E74" w:rsidRDefault="00276E74" w:rsidP="000659F7">
      <w:pPr>
        <w:ind w:firstLine="405"/>
        <w:rPr>
          <w:szCs w:val="22"/>
        </w:rPr>
      </w:pPr>
    </w:p>
    <w:p w:rsidR="00276E74" w:rsidRDefault="00276E74" w:rsidP="000659F7">
      <w:pPr>
        <w:ind w:firstLine="405"/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>
            <wp:extent cx="3677920" cy="69805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698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C96" w:rsidRDefault="00D11C96" w:rsidP="000659F7">
      <w:pPr>
        <w:ind w:firstLine="405"/>
        <w:rPr>
          <w:szCs w:val="22"/>
        </w:rPr>
      </w:pPr>
    </w:p>
    <w:p w:rsidR="00D11C96" w:rsidRPr="002D2349" w:rsidRDefault="00D11C96" w:rsidP="000659F7">
      <w:pPr>
        <w:ind w:firstLine="405"/>
        <w:rPr>
          <w:color w:val="C00000"/>
          <w:szCs w:val="22"/>
        </w:rPr>
      </w:pPr>
      <w:r w:rsidRPr="002D2349">
        <w:rPr>
          <w:rFonts w:hint="eastAsia"/>
          <w:color w:val="C00000"/>
          <w:szCs w:val="22"/>
        </w:rPr>
        <w:t>经常无缘无故连接不上解决方案</w:t>
      </w:r>
      <w:r w:rsidRPr="002D2349">
        <w:rPr>
          <w:rFonts w:hint="eastAsia"/>
          <w:color w:val="C00000"/>
          <w:szCs w:val="22"/>
        </w:rPr>
        <w:t xml:space="preserve"> </w:t>
      </w:r>
      <w:r w:rsidR="00663A20" w:rsidRPr="002D2349">
        <w:rPr>
          <w:rFonts w:hint="eastAsia"/>
          <w:color w:val="C00000"/>
          <w:szCs w:val="22"/>
        </w:rPr>
        <w:t>【</w:t>
      </w:r>
      <w:r w:rsidR="002D2349" w:rsidRPr="002D2349">
        <w:rPr>
          <w:rFonts w:hint="eastAsia"/>
          <w:color w:val="C00000"/>
          <w:szCs w:val="22"/>
        </w:rPr>
        <w:t>提示网络错误，请稍后再试</w:t>
      </w:r>
      <w:r w:rsidR="00663A20" w:rsidRPr="002D2349">
        <w:rPr>
          <w:rFonts w:hint="eastAsia"/>
          <w:color w:val="C00000"/>
          <w:szCs w:val="22"/>
        </w:rPr>
        <w:t>】</w:t>
      </w:r>
    </w:p>
    <w:p w:rsidR="007F3568" w:rsidRDefault="007F3568" w:rsidP="000659F7">
      <w:pPr>
        <w:ind w:firstLine="405"/>
        <w:rPr>
          <w:szCs w:val="22"/>
        </w:rPr>
      </w:pPr>
    </w:p>
    <w:p w:rsidR="002D2349" w:rsidRDefault="002D2349" w:rsidP="000659F7">
      <w:pPr>
        <w:ind w:firstLine="405"/>
        <w:rPr>
          <w:szCs w:val="22"/>
        </w:rPr>
      </w:pPr>
      <w:r>
        <w:rPr>
          <w:rFonts w:hint="eastAsia"/>
          <w:szCs w:val="22"/>
        </w:rPr>
        <w:t>宝塔开启计划任务重启</w:t>
      </w:r>
      <w:r>
        <w:rPr>
          <w:rFonts w:hint="eastAsia"/>
          <w:szCs w:val="22"/>
        </w:rPr>
        <w:t>Workerman</w:t>
      </w:r>
    </w:p>
    <w:p w:rsidR="007F3568" w:rsidRDefault="007F3568" w:rsidP="000659F7">
      <w:pPr>
        <w:ind w:firstLine="405"/>
        <w:rPr>
          <w:szCs w:val="22"/>
        </w:rPr>
      </w:pPr>
      <w:r>
        <w:rPr>
          <w:rFonts w:hint="eastAsia"/>
          <w:szCs w:val="22"/>
        </w:rPr>
        <w:t>任务名称：</w:t>
      </w:r>
      <w:r w:rsidRPr="007F3568">
        <w:rPr>
          <w:rFonts w:hint="eastAsia"/>
          <w:szCs w:val="22"/>
        </w:rPr>
        <w:t>Workerman</w:t>
      </w:r>
      <w:r w:rsidRPr="007F3568">
        <w:rPr>
          <w:rFonts w:hint="eastAsia"/>
          <w:szCs w:val="22"/>
        </w:rPr>
        <w:t>平滑重启</w:t>
      </w:r>
    </w:p>
    <w:p w:rsidR="007F3568" w:rsidRDefault="007F3568" w:rsidP="000659F7">
      <w:pPr>
        <w:ind w:firstLine="405"/>
        <w:rPr>
          <w:szCs w:val="22"/>
        </w:rPr>
      </w:pPr>
      <w:r>
        <w:rPr>
          <w:rFonts w:hint="eastAsia"/>
          <w:szCs w:val="22"/>
        </w:rPr>
        <w:t>支持代码：</w:t>
      </w:r>
      <w:r w:rsidR="009478C5" w:rsidRPr="009478C5">
        <w:rPr>
          <w:szCs w:val="22"/>
        </w:rPr>
        <w:t>cd /www/wwwroot/im.</w:t>
      </w:r>
      <w:r w:rsidR="009478C5">
        <w:rPr>
          <w:rFonts w:hint="eastAsia"/>
          <w:szCs w:val="22"/>
        </w:rPr>
        <w:t>****</w:t>
      </w:r>
      <w:r w:rsidR="009478C5" w:rsidRPr="009478C5">
        <w:rPr>
          <w:szCs w:val="22"/>
        </w:rPr>
        <w:t>.com/cpccc-socket&amp;&amp;php start.php restart</w:t>
      </w:r>
    </w:p>
    <w:p w:rsidR="00D11C96" w:rsidRDefault="00D11C96" w:rsidP="000659F7">
      <w:pPr>
        <w:ind w:firstLine="405"/>
        <w:rPr>
          <w:szCs w:val="22"/>
        </w:rPr>
      </w:pPr>
    </w:p>
    <w:p w:rsidR="00D11C96" w:rsidRDefault="00D11C96" w:rsidP="000659F7">
      <w:pPr>
        <w:ind w:firstLine="405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>
            <wp:extent cx="6645910" cy="2039064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C96" w:rsidRDefault="00D11C96" w:rsidP="000659F7">
      <w:pPr>
        <w:ind w:firstLine="405"/>
        <w:rPr>
          <w:szCs w:val="22"/>
        </w:rPr>
      </w:pPr>
    </w:p>
    <w:p w:rsidR="00D11C96" w:rsidRDefault="00D11C96" w:rsidP="000659F7">
      <w:pPr>
        <w:ind w:firstLine="405"/>
        <w:rPr>
          <w:szCs w:val="22"/>
        </w:rPr>
      </w:pPr>
    </w:p>
    <w:p w:rsidR="00D11C96" w:rsidRDefault="00D11C96" w:rsidP="000659F7">
      <w:pPr>
        <w:ind w:firstLine="405"/>
        <w:rPr>
          <w:szCs w:val="22"/>
        </w:rPr>
      </w:pPr>
    </w:p>
    <w:p w:rsidR="00276E74" w:rsidRDefault="00276E74" w:rsidP="000659F7">
      <w:pPr>
        <w:ind w:firstLine="405"/>
        <w:rPr>
          <w:szCs w:val="22"/>
        </w:rPr>
      </w:pPr>
    </w:p>
    <w:p w:rsidR="00276E74" w:rsidRDefault="00276E74" w:rsidP="000659F7">
      <w:pPr>
        <w:ind w:firstLine="405"/>
        <w:rPr>
          <w:szCs w:val="22"/>
        </w:rPr>
      </w:pPr>
    </w:p>
    <w:p w:rsidR="00953A5A" w:rsidRDefault="00953A5A" w:rsidP="000659F7">
      <w:pPr>
        <w:ind w:firstLine="405"/>
        <w:rPr>
          <w:szCs w:val="22"/>
        </w:rPr>
      </w:pPr>
    </w:p>
    <w:p w:rsidR="00953A5A" w:rsidRDefault="00953A5A" w:rsidP="000659F7">
      <w:pPr>
        <w:ind w:firstLine="405"/>
        <w:rPr>
          <w:szCs w:val="22"/>
        </w:rPr>
      </w:pPr>
      <w:r w:rsidRPr="00953A5A">
        <w:rPr>
          <w:szCs w:val="22"/>
        </w:rPr>
        <w:t>failed: Error during WebSocket handshake: Unexpected response code: 404</w:t>
      </w:r>
    </w:p>
    <w:p w:rsidR="00953A5A" w:rsidRDefault="00953A5A" w:rsidP="000659F7">
      <w:pPr>
        <w:ind w:firstLine="405"/>
        <w:rPr>
          <w:szCs w:val="22"/>
        </w:rPr>
      </w:pPr>
    </w:p>
    <w:p w:rsidR="00953A5A" w:rsidRDefault="00953A5A" w:rsidP="000659F7">
      <w:pPr>
        <w:ind w:firstLine="405"/>
        <w:rPr>
          <w:szCs w:val="22"/>
        </w:rPr>
      </w:pPr>
      <w:r>
        <w:rPr>
          <w:rFonts w:hint="eastAsia"/>
          <w:szCs w:val="22"/>
        </w:rPr>
        <w:t>解决方案：</w:t>
      </w:r>
    </w:p>
    <w:p w:rsidR="00953A5A" w:rsidRDefault="00953A5A" w:rsidP="000659F7">
      <w:pPr>
        <w:ind w:firstLine="405"/>
        <w:rPr>
          <w:szCs w:val="22"/>
        </w:rPr>
      </w:pPr>
    </w:p>
    <w:p w:rsidR="00953A5A" w:rsidRDefault="00953A5A" w:rsidP="000659F7">
      <w:pPr>
        <w:ind w:firstLine="405"/>
        <w:rPr>
          <w:szCs w:val="22"/>
        </w:rPr>
      </w:pPr>
      <w:r>
        <w:rPr>
          <w:rFonts w:hint="eastAsia"/>
          <w:szCs w:val="22"/>
        </w:rPr>
        <w:t>漏掉了</w:t>
      </w:r>
    </w:p>
    <w:p w:rsidR="00953A5A" w:rsidRDefault="00953A5A" w:rsidP="000659F7">
      <w:pPr>
        <w:ind w:firstLine="405"/>
        <w:rPr>
          <w:szCs w:val="22"/>
        </w:rPr>
      </w:pPr>
    </w:p>
    <w:p w:rsidR="00953A5A" w:rsidRDefault="00953A5A" w:rsidP="000659F7">
      <w:pPr>
        <w:ind w:firstLine="405"/>
        <w:rPr>
          <w:szCs w:val="22"/>
        </w:rPr>
      </w:pPr>
    </w:p>
    <w:p w:rsidR="00953A5A" w:rsidRPr="00953A5A" w:rsidRDefault="00953A5A" w:rsidP="00953A5A">
      <w:pPr>
        <w:ind w:firstLine="405"/>
        <w:rPr>
          <w:szCs w:val="22"/>
        </w:rPr>
      </w:pPr>
      <w:r w:rsidRPr="00953A5A">
        <w:rPr>
          <w:rFonts w:hint="eastAsia"/>
          <w:szCs w:val="22"/>
        </w:rPr>
        <w:t>8</w:t>
      </w:r>
      <w:r w:rsidRPr="00953A5A">
        <w:rPr>
          <w:rFonts w:hint="eastAsia"/>
          <w:szCs w:val="22"/>
        </w:rPr>
        <w:t>：宝塔》》站点管理》》配置文件》》》</w:t>
      </w:r>
    </w:p>
    <w:p w:rsidR="00953A5A" w:rsidRPr="00953A5A" w:rsidRDefault="00953A5A" w:rsidP="00953A5A">
      <w:pPr>
        <w:ind w:firstLine="405"/>
        <w:rPr>
          <w:szCs w:val="22"/>
        </w:rPr>
      </w:pPr>
    </w:p>
    <w:p w:rsidR="00953A5A" w:rsidRPr="00953A5A" w:rsidRDefault="00953A5A" w:rsidP="00953A5A">
      <w:pPr>
        <w:ind w:firstLine="405"/>
        <w:rPr>
          <w:szCs w:val="22"/>
        </w:rPr>
      </w:pPr>
      <w:r w:rsidRPr="00953A5A">
        <w:rPr>
          <w:rFonts w:hint="eastAsia"/>
          <w:szCs w:val="22"/>
        </w:rPr>
        <w:t>找到代码：</w:t>
      </w:r>
      <w:r w:rsidRPr="00953A5A">
        <w:rPr>
          <w:rFonts w:hint="eastAsia"/>
          <w:szCs w:val="22"/>
        </w:rPr>
        <w:t xml:space="preserve">SSLProxyEngine on  </w:t>
      </w:r>
      <w:r w:rsidRPr="00953A5A">
        <w:rPr>
          <w:rFonts w:hint="eastAsia"/>
          <w:szCs w:val="22"/>
        </w:rPr>
        <w:t>下面加上阿里云安全组跟宝塔后台安全组要加</w:t>
      </w:r>
      <w:r w:rsidRPr="00953A5A">
        <w:rPr>
          <w:rFonts w:hint="eastAsia"/>
          <w:szCs w:val="22"/>
        </w:rPr>
        <w:t xml:space="preserve">6060  443  </w:t>
      </w:r>
      <w:r w:rsidRPr="00953A5A">
        <w:rPr>
          <w:rFonts w:hint="eastAsia"/>
          <w:szCs w:val="22"/>
        </w:rPr>
        <w:t>端口</w:t>
      </w:r>
    </w:p>
    <w:p w:rsidR="00953A5A" w:rsidRPr="00953A5A" w:rsidRDefault="00953A5A" w:rsidP="00953A5A">
      <w:pPr>
        <w:ind w:firstLine="405"/>
        <w:rPr>
          <w:szCs w:val="22"/>
        </w:rPr>
      </w:pPr>
    </w:p>
    <w:p w:rsidR="00953A5A" w:rsidRPr="00953A5A" w:rsidRDefault="00953A5A" w:rsidP="00953A5A">
      <w:pPr>
        <w:ind w:firstLine="405"/>
        <w:rPr>
          <w:szCs w:val="22"/>
        </w:rPr>
      </w:pPr>
      <w:r w:rsidRPr="00953A5A">
        <w:rPr>
          <w:szCs w:val="22"/>
        </w:rPr>
        <w:t xml:space="preserve">    ProxyRequests Off</w:t>
      </w:r>
    </w:p>
    <w:p w:rsidR="00953A5A" w:rsidRPr="00953A5A" w:rsidRDefault="00953A5A" w:rsidP="00953A5A">
      <w:pPr>
        <w:ind w:firstLine="405"/>
        <w:rPr>
          <w:szCs w:val="22"/>
        </w:rPr>
      </w:pPr>
      <w:r w:rsidRPr="00953A5A">
        <w:rPr>
          <w:szCs w:val="22"/>
        </w:rPr>
        <w:t xml:space="preserve">    ProxyPass /app ws://127.0.0.1:6060/app</w:t>
      </w:r>
    </w:p>
    <w:p w:rsidR="00953A5A" w:rsidRDefault="00953A5A" w:rsidP="00953A5A">
      <w:pPr>
        <w:ind w:firstLine="405"/>
        <w:rPr>
          <w:szCs w:val="22"/>
        </w:rPr>
      </w:pPr>
      <w:r w:rsidRPr="00953A5A">
        <w:rPr>
          <w:szCs w:val="22"/>
        </w:rPr>
        <w:t xml:space="preserve">    ProxyPassReverse /app ws://127.0.0.1:6060/app</w:t>
      </w:r>
    </w:p>
    <w:p w:rsidR="000659F7" w:rsidRDefault="000659F7" w:rsidP="000659F7">
      <w:pPr>
        <w:ind w:firstLine="405"/>
        <w:rPr>
          <w:szCs w:val="22"/>
        </w:rPr>
      </w:pPr>
    </w:p>
    <w:p w:rsidR="000659F7" w:rsidRDefault="000659F7" w:rsidP="000659F7">
      <w:pPr>
        <w:ind w:firstLine="405"/>
        <w:rPr>
          <w:szCs w:val="22"/>
        </w:rPr>
      </w:pPr>
    </w:p>
    <w:p w:rsidR="00CB5184" w:rsidRDefault="00CB5184" w:rsidP="00C74C8E">
      <w:pPr>
        <w:ind w:firstLine="405"/>
        <w:rPr>
          <w:szCs w:val="22"/>
        </w:rPr>
      </w:pPr>
    </w:p>
    <w:p w:rsidR="00CB5184" w:rsidRDefault="00CB5184" w:rsidP="00C74C8E">
      <w:pPr>
        <w:ind w:firstLine="405"/>
        <w:rPr>
          <w:szCs w:val="22"/>
        </w:rPr>
      </w:pPr>
    </w:p>
    <w:p w:rsidR="00CB5184" w:rsidRDefault="00CB5184" w:rsidP="00C74C8E">
      <w:pPr>
        <w:ind w:firstLine="405"/>
        <w:rPr>
          <w:szCs w:val="22"/>
        </w:rPr>
      </w:pPr>
    </w:p>
    <w:p w:rsidR="00CB5184" w:rsidRDefault="00CB5184" w:rsidP="00C74C8E">
      <w:pPr>
        <w:ind w:firstLine="405"/>
        <w:rPr>
          <w:szCs w:val="22"/>
        </w:rPr>
      </w:pPr>
    </w:p>
    <w:p w:rsidR="00CB5184" w:rsidRDefault="00CB5184" w:rsidP="00C74C8E">
      <w:pPr>
        <w:ind w:firstLine="405"/>
        <w:rPr>
          <w:szCs w:val="22"/>
        </w:rPr>
      </w:pPr>
    </w:p>
    <w:p w:rsidR="000C6D2B" w:rsidRDefault="000C6D2B" w:rsidP="00C74C8E">
      <w:pPr>
        <w:ind w:firstLine="405"/>
        <w:rPr>
          <w:szCs w:val="22"/>
        </w:rPr>
      </w:pPr>
    </w:p>
    <w:p w:rsidR="000C6D2B" w:rsidRPr="0021789B" w:rsidRDefault="000C6D2B" w:rsidP="00C74C8E">
      <w:pPr>
        <w:ind w:firstLine="405"/>
        <w:rPr>
          <w:szCs w:val="22"/>
        </w:rPr>
      </w:pPr>
    </w:p>
    <w:sectPr w:rsidR="000C6D2B" w:rsidRPr="0021789B" w:rsidSect="002A7CA2"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17DB" w:rsidRDefault="000717DB" w:rsidP="00EF0FC0">
      <w:r>
        <w:separator/>
      </w:r>
    </w:p>
  </w:endnote>
  <w:endnote w:type="continuationSeparator" w:id="0">
    <w:p w:rsidR="000717DB" w:rsidRDefault="000717DB" w:rsidP="00EF0FC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17DB" w:rsidRDefault="000717DB" w:rsidP="00EF0FC0">
      <w:r>
        <w:separator/>
      </w:r>
    </w:p>
  </w:footnote>
  <w:footnote w:type="continuationSeparator" w:id="0">
    <w:p w:rsidR="000717DB" w:rsidRDefault="000717DB" w:rsidP="00EF0FC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407D586"/>
    <w:multiLevelType w:val="singleLevel"/>
    <w:tmpl w:val="B407D58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4417EAB"/>
    <w:multiLevelType w:val="singleLevel"/>
    <w:tmpl w:val="B4417EAB"/>
    <w:lvl w:ilvl="0">
      <w:start w:val="1"/>
      <w:numFmt w:val="decimal"/>
      <w:suff w:val="nothing"/>
      <w:lvlText w:val="（%1）"/>
      <w:lvlJc w:val="left"/>
    </w:lvl>
  </w:abstractNum>
  <w:abstractNum w:abstractNumId="2">
    <w:nsid w:val="C489365E"/>
    <w:multiLevelType w:val="singleLevel"/>
    <w:tmpl w:val="C489365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EC04698"/>
    <w:multiLevelType w:val="singleLevel"/>
    <w:tmpl w:val="EEC04698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753D4506"/>
    <w:multiLevelType w:val="singleLevel"/>
    <w:tmpl w:val="753D4506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4034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23011CBF"/>
    <w:rsid w:val="000659F7"/>
    <w:rsid w:val="000717DB"/>
    <w:rsid w:val="000C495A"/>
    <w:rsid w:val="000C6D2B"/>
    <w:rsid w:val="000E6072"/>
    <w:rsid w:val="00117950"/>
    <w:rsid w:val="00175096"/>
    <w:rsid w:val="001E770F"/>
    <w:rsid w:val="0021789B"/>
    <w:rsid w:val="00224820"/>
    <w:rsid w:val="002408FB"/>
    <w:rsid w:val="00241AC1"/>
    <w:rsid w:val="00276E74"/>
    <w:rsid w:val="002A7CA2"/>
    <w:rsid w:val="002D2349"/>
    <w:rsid w:val="003553E8"/>
    <w:rsid w:val="003964D5"/>
    <w:rsid w:val="003A5F14"/>
    <w:rsid w:val="004571D7"/>
    <w:rsid w:val="0050292A"/>
    <w:rsid w:val="00531AB1"/>
    <w:rsid w:val="00541B0C"/>
    <w:rsid w:val="00554EDC"/>
    <w:rsid w:val="005721E0"/>
    <w:rsid w:val="00597736"/>
    <w:rsid w:val="005A004A"/>
    <w:rsid w:val="005B3F6A"/>
    <w:rsid w:val="005C15A4"/>
    <w:rsid w:val="006053BE"/>
    <w:rsid w:val="00636D16"/>
    <w:rsid w:val="00663A20"/>
    <w:rsid w:val="0068509A"/>
    <w:rsid w:val="006B2AE5"/>
    <w:rsid w:val="00720E46"/>
    <w:rsid w:val="00770E3F"/>
    <w:rsid w:val="007952F3"/>
    <w:rsid w:val="007E1349"/>
    <w:rsid w:val="007E614A"/>
    <w:rsid w:val="007F3568"/>
    <w:rsid w:val="00835243"/>
    <w:rsid w:val="008434C4"/>
    <w:rsid w:val="00862A56"/>
    <w:rsid w:val="008C2938"/>
    <w:rsid w:val="008E592F"/>
    <w:rsid w:val="009478C5"/>
    <w:rsid w:val="00953A5A"/>
    <w:rsid w:val="009B4234"/>
    <w:rsid w:val="009D3B1A"/>
    <w:rsid w:val="00A14A51"/>
    <w:rsid w:val="00A24C64"/>
    <w:rsid w:val="00A41EB5"/>
    <w:rsid w:val="00A61513"/>
    <w:rsid w:val="00A61624"/>
    <w:rsid w:val="00A86B5A"/>
    <w:rsid w:val="00A93D4B"/>
    <w:rsid w:val="00AC42CE"/>
    <w:rsid w:val="00AC5EAD"/>
    <w:rsid w:val="00AD6E7E"/>
    <w:rsid w:val="00AE598C"/>
    <w:rsid w:val="00B12BBE"/>
    <w:rsid w:val="00B3433F"/>
    <w:rsid w:val="00B521FC"/>
    <w:rsid w:val="00B8220A"/>
    <w:rsid w:val="00C277A4"/>
    <w:rsid w:val="00C4089E"/>
    <w:rsid w:val="00C5260D"/>
    <w:rsid w:val="00C5799B"/>
    <w:rsid w:val="00C61946"/>
    <w:rsid w:val="00C74C8E"/>
    <w:rsid w:val="00C80E4B"/>
    <w:rsid w:val="00CB5184"/>
    <w:rsid w:val="00D11C96"/>
    <w:rsid w:val="00D459CE"/>
    <w:rsid w:val="00D7422A"/>
    <w:rsid w:val="00D97DBA"/>
    <w:rsid w:val="00E04292"/>
    <w:rsid w:val="00E351AF"/>
    <w:rsid w:val="00EF0FC0"/>
    <w:rsid w:val="00F06CD5"/>
    <w:rsid w:val="00F90A86"/>
    <w:rsid w:val="00F95803"/>
    <w:rsid w:val="00FC1E9D"/>
    <w:rsid w:val="23011CBF"/>
    <w:rsid w:val="6D266856"/>
    <w:rsid w:val="6D5350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A7CA2"/>
    <w:pPr>
      <w:widowControl w:val="0"/>
      <w:jc w:val="both"/>
    </w:pPr>
    <w:rPr>
      <w:rFonts w:ascii="Calibri" w:hAnsi="Calibri" w:cs="黑体"/>
      <w:kern w:val="2"/>
      <w:sz w:val="21"/>
      <w:szCs w:val="24"/>
    </w:rPr>
  </w:style>
  <w:style w:type="paragraph" w:styleId="1">
    <w:name w:val="heading 1"/>
    <w:basedOn w:val="a"/>
    <w:link w:val="1Char"/>
    <w:uiPriority w:val="9"/>
    <w:qFormat/>
    <w:rsid w:val="00A86B5A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ui-flex-item">
    <w:name w:val="ui-flex-item"/>
    <w:basedOn w:val="a"/>
    <w:rsid w:val="00C277A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3">
    <w:name w:val="Hyperlink"/>
    <w:basedOn w:val="a0"/>
    <w:rsid w:val="00C277A4"/>
    <w:rPr>
      <w:color w:val="0000FF"/>
      <w:u w:val="single"/>
    </w:rPr>
  </w:style>
  <w:style w:type="paragraph" w:styleId="a4">
    <w:name w:val="header"/>
    <w:basedOn w:val="a"/>
    <w:link w:val="Char"/>
    <w:rsid w:val="00EF0F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EF0FC0"/>
    <w:rPr>
      <w:rFonts w:ascii="Calibri" w:hAnsi="Calibri" w:cs="黑体"/>
      <w:kern w:val="2"/>
      <w:sz w:val="18"/>
      <w:szCs w:val="18"/>
    </w:rPr>
  </w:style>
  <w:style w:type="paragraph" w:styleId="a5">
    <w:name w:val="footer"/>
    <w:basedOn w:val="a"/>
    <w:link w:val="Char0"/>
    <w:rsid w:val="00EF0F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EF0FC0"/>
    <w:rPr>
      <w:rFonts w:ascii="Calibri" w:hAnsi="Calibri" w:cs="黑体"/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86B5A"/>
    <w:rPr>
      <w:rFonts w:ascii="宋体" w:hAnsi="宋体" w:cs="宋体"/>
      <w:b/>
      <w:bCs/>
      <w:kern w:val="36"/>
      <w:sz w:val="48"/>
      <w:szCs w:val="48"/>
    </w:rPr>
  </w:style>
  <w:style w:type="character" w:customStyle="1" w:styleId="ml40">
    <w:name w:val="ml40"/>
    <w:basedOn w:val="a0"/>
    <w:rsid w:val="00A86B5A"/>
  </w:style>
  <w:style w:type="paragraph" w:styleId="a6">
    <w:name w:val="Normal (Web)"/>
    <w:basedOn w:val="a"/>
    <w:uiPriority w:val="99"/>
    <w:unhideWhenUsed/>
    <w:rsid w:val="00A86B5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7">
    <w:name w:val="Balloon Text"/>
    <w:basedOn w:val="a"/>
    <w:link w:val="Char1"/>
    <w:rsid w:val="00C4089E"/>
    <w:rPr>
      <w:sz w:val="18"/>
      <w:szCs w:val="18"/>
    </w:rPr>
  </w:style>
  <w:style w:type="character" w:customStyle="1" w:styleId="Char1">
    <w:name w:val="批注框文本 Char"/>
    <w:basedOn w:val="a0"/>
    <w:link w:val="a7"/>
    <w:rsid w:val="00C4089E"/>
    <w:rPr>
      <w:rFonts w:ascii="Calibri" w:hAnsi="Calibri" w:cs="黑体"/>
      <w:kern w:val="2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0C6D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0C6D2B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unhideWhenUsed/>
    <w:rsid w:val="000C6D2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68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5183">
          <w:marLeft w:val="0"/>
          <w:marRight w:val="0"/>
          <w:marTop w:val="54"/>
          <w:marBottom w:val="2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4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doc3.workerman.net/315117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walkor/Workerman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hyperlink" Target="https://www.bxl.me/b/git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hatudou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1296</TotalTime>
  <Pages>12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软件需要修改具体功能</dc:title>
  <dc:creator>学不来的气质</dc:creator>
  <cp:lastModifiedBy>Administrator</cp:lastModifiedBy>
  <cp:revision>35</cp:revision>
  <dcterms:created xsi:type="dcterms:W3CDTF">2020-01-10T00:29:00Z</dcterms:created>
  <dcterms:modified xsi:type="dcterms:W3CDTF">2020-05-01T13:48:00Z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